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:rsidRPr="00ED6FE4">
        <w:trPr>
          <w:trHeight w:hRule="exact" w:val="2835"/>
        </w:trPr>
        <w:tc>
          <w:tcPr>
            <w:tcW w:w="9640" w:type="dxa"/>
            <w:gridSpan w:val="3"/>
          </w:tcPr>
          <w:p w:rsidR="00F03DA6" w:rsidRPr="00ED6FE4" w:rsidRDefault="007D778D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45pt;height:100.55pt">
                  <v:imagedata r:id="rId9" o:title="Logo__SSPU_2016_Barva"/>
                </v:shape>
              </w:pict>
            </w:r>
          </w:p>
        </w:tc>
      </w:tr>
      <w:tr w:rsidR="00F03DA6" w:rsidRPr="00ED6FE4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ED6FE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Cs/>
                <w:caps/>
                <w:sz w:val="48"/>
                <w:szCs w:val="48"/>
              </w:rPr>
            </w:pPr>
            <w:r w:rsidRPr="00ED6FE4">
              <w:rPr>
                <w:rFonts w:ascii="Arial Narrow" w:hAnsi="Arial Narrow" w:cs="Arial Narrow"/>
                <w:bCs/>
                <w:caps/>
                <w:sz w:val="48"/>
                <w:szCs w:val="48"/>
              </w:rPr>
              <w:t>Závěrečná studijní</w:t>
            </w:r>
            <w:r w:rsidR="00C91564" w:rsidRPr="00ED6FE4">
              <w:rPr>
                <w:rFonts w:ascii="Arial Narrow" w:hAnsi="Arial Narrow" w:cs="Arial Narrow"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ED6FE4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Cs/>
                <w:sz w:val="36"/>
                <w:szCs w:val="36"/>
              </w:rPr>
            </w:pPr>
            <w:r w:rsidRPr="00ED6FE4">
              <w:rPr>
                <w:rFonts w:ascii="Arial Narrow" w:hAnsi="Arial Narrow" w:cs="Arial Narrow"/>
                <w:bCs/>
                <w:sz w:val="36"/>
                <w:szCs w:val="36"/>
              </w:rPr>
              <w:t>dokumentace</w:t>
            </w:r>
          </w:p>
        </w:tc>
      </w:tr>
      <w:tr w:rsidR="00C91564" w:rsidRPr="00ED6FE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ED6FE4" w:rsidRDefault="00B95A46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D6FE4">
              <w:rPr>
                <w:rFonts w:ascii="Arial Narrow" w:hAnsi="Arial Narrow" w:cs="Arial Narrow"/>
                <w:bCs/>
                <w:sz w:val="44"/>
                <w:szCs w:val="44"/>
              </w:rPr>
              <w:t xml:space="preserve">Ovládání LED pásků použitím </w:t>
            </w:r>
            <w:proofErr w:type="spellStart"/>
            <w:r w:rsidRPr="00ED6FE4">
              <w:rPr>
                <w:rFonts w:ascii="Arial Narrow" w:hAnsi="Arial Narrow" w:cs="Arial Narrow"/>
                <w:bCs/>
                <w:sz w:val="44"/>
                <w:szCs w:val="44"/>
              </w:rPr>
              <w:t>Wi</w:t>
            </w:r>
            <w:r w:rsidR="004E49AB" w:rsidRPr="00ED6FE4">
              <w:rPr>
                <w:rFonts w:ascii="Arial Narrow" w:hAnsi="Arial Narrow" w:cs="Arial Narrow"/>
                <w:bCs/>
                <w:sz w:val="44"/>
                <w:szCs w:val="44"/>
              </w:rPr>
              <w:t>Fi</w:t>
            </w:r>
            <w:proofErr w:type="spellEnd"/>
          </w:p>
        </w:tc>
      </w:tr>
      <w:tr w:rsidR="00F03DA6" w:rsidRPr="00ED6FE4">
        <w:trPr>
          <w:trHeight w:hRule="exact" w:val="567"/>
        </w:trPr>
        <w:tc>
          <w:tcPr>
            <w:tcW w:w="9640" w:type="dxa"/>
            <w:gridSpan w:val="3"/>
          </w:tcPr>
          <w:p w:rsidR="00F03DA6" w:rsidRPr="00ED6FE4" w:rsidRDefault="00E26A0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 w:rsidRPr="00ED6FE4">
              <w:rPr>
                <w:rFonts w:ascii="Arial Narrow" w:hAnsi="Arial Narrow" w:cs="Arial Narrow"/>
                <w:sz w:val="40"/>
                <w:szCs w:val="40"/>
              </w:rPr>
              <w:t>Martin Holuša</w:t>
            </w:r>
          </w:p>
        </w:tc>
      </w:tr>
      <w:tr w:rsidR="00C91564" w:rsidRPr="00ED6FE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D6FE4" w:rsidRDefault="0038108B" w:rsidP="00D76520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 w:rsidRPr="00ED6FE4">
              <w:rPr>
                <w:rFonts w:ascii="Arial Narrow" w:hAnsi="Arial Narrow" w:cs="Arial Narrow"/>
                <w:noProof/>
                <w:sz w:val="40"/>
                <w:szCs w:val="40"/>
              </w:rPr>
              <w:drawing>
                <wp:inline distT="0" distB="0" distL="0" distR="0">
                  <wp:extent cx="4242399" cy="3171228"/>
                  <wp:effectExtent l="19050" t="0" r="5751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736" cy="3173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RPr="00ED6FE4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Pr="00ED6FE4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Pr="00ED6FE4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RPr="00ED6FE4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Pr="00ED6FE4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 w:rsidRPr="00ED6FE4">
              <w:rPr>
                <w:rFonts w:ascii="Arial Narrow" w:hAnsi="Arial Narrow" w:cs="Arial Narrow"/>
                <w:bCs/>
                <w:sz w:val="28"/>
                <w:szCs w:val="28"/>
              </w:rPr>
              <w:t>Obor:</w:t>
            </w:r>
          </w:p>
          <w:p w:rsidR="005D5EFD" w:rsidRPr="00ED6FE4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D6FE4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ED6FE4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 w:rsidRPr="00ED6FE4">
              <w:rPr>
                <w:rFonts w:ascii="Arial Narrow" w:hAnsi="Arial Narrow" w:cs="Arial Narrow"/>
                <w:sz w:val="28"/>
                <w:szCs w:val="28"/>
              </w:rPr>
              <w:br/>
              <w:t xml:space="preserve">se zaměřením na počítačové sítě a programování </w:t>
            </w:r>
            <w:bookmarkEnd w:id="0"/>
          </w:p>
        </w:tc>
      </w:tr>
      <w:tr w:rsidR="005D5EFD" w:rsidRPr="00ED6FE4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Pr="00ED6FE4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ED6FE4">
              <w:rPr>
                <w:rFonts w:ascii="Arial Narrow" w:hAnsi="Arial Narrow" w:cs="Arial Narrow"/>
                <w:bCs/>
                <w:sz w:val="28"/>
                <w:szCs w:val="28"/>
              </w:rPr>
              <w:t>Třída:</w:t>
            </w:r>
          </w:p>
          <w:p w:rsidR="005D5EFD" w:rsidRPr="00ED6FE4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ED6FE4">
              <w:rPr>
                <w:rFonts w:ascii="Arial Narrow" w:hAnsi="Arial Narrow" w:cs="Arial Narrow"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Pr="00ED6FE4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 w:rsidRPr="00ED6FE4"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ED6FE4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 w:rsidRPr="00ED6FE4"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D12AB2" w:rsidRPr="00ED6FE4">
              <w:rPr>
                <w:rFonts w:ascii="Arial Narrow" w:hAnsi="Arial Narrow" w:cs="Arial Narrow"/>
                <w:sz w:val="28"/>
                <w:szCs w:val="28"/>
              </w:rPr>
              <w:t>6</w:t>
            </w:r>
            <w:r w:rsidRPr="00ED6FE4"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D12AB2" w:rsidRPr="00ED6FE4">
              <w:rPr>
                <w:rFonts w:ascii="Arial Narrow" w:hAnsi="Arial Narrow" w:cs="Arial Narrow"/>
                <w:sz w:val="28"/>
                <w:szCs w:val="28"/>
              </w:rPr>
              <w:t>7</w:t>
            </w:r>
          </w:p>
        </w:tc>
      </w:tr>
    </w:tbl>
    <w:p w:rsidR="00F03DA6" w:rsidRPr="00ED6FE4" w:rsidRDefault="00F03DA6">
      <w:pPr>
        <w:sectPr w:rsidR="00F03DA6" w:rsidRPr="00ED6FE4">
          <w:footerReference w:type="default" r:id="rId11"/>
          <w:headerReference w:type="first" r:id="rId12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Pr="00ED6FE4" w:rsidRDefault="00896E56" w:rsidP="00D967BB">
      <w:pPr>
        <w:pStyle w:val="Nadpis4"/>
        <w:rPr>
          <w:b w:val="0"/>
        </w:rPr>
      </w:pPr>
      <w:r w:rsidRPr="00ED6FE4">
        <w:rPr>
          <w:b w:val="0"/>
        </w:rPr>
        <w:lastRenderedPageBreak/>
        <w:br w:type="page"/>
      </w:r>
      <w:bookmarkStart w:id="1" w:name="_Toc470333679"/>
      <w:bookmarkStart w:id="2" w:name="_Toc470333823"/>
      <w:r w:rsidR="00D967BB" w:rsidRPr="00ED6FE4">
        <w:rPr>
          <w:b w:val="0"/>
        </w:rPr>
        <w:lastRenderedPageBreak/>
        <w:t>Poděkování</w:t>
      </w:r>
      <w:bookmarkEnd w:id="1"/>
      <w:bookmarkEnd w:id="2"/>
    </w:p>
    <w:p w:rsidR="004E49AB" w:rsidRPr="00ED6FE4" w:rsidRDefault="004E49AB" w:rsidP="004E49AB">
      <w:pPr>
        <w:rPr>
          <w:i/>
        </w:rPr>
      </w:pPr>
      <w:r w:rsidRPr="00ED6FE4">
        <w:rPr>
          <w:i/>
        </w:rPr>
        <w:t>Chtěl bych poděkovat všem učitelům, kteří se podíleli na pomoci při mém závěrečném pr</w:t>
      </w:r>
      <w:r w:rsidRPr="00ED6FE4">
        <w:rPr>
          <w:i/>
        </w:rPr>
        <w:t>o</w:t>
      </w:r>
      <w:r w:rsidRPr="00ED6FE4">
        <w:rPr>
          <w:i/>
        </w:rPr>
        <w:t>jektu. Především pak panu</w:t>
      </w:r>
      <w:r w:rsidR="00A66C71" w:rsidRPr="00ED6FE4">
        <w:rPr>
          <w:i/>
        </w:rPr>
        <w:t xml:space="preserve"> Ing. Petru </w:t>
      </w:r>
      <w:proofErr w:type="spellStart"/>
      <w:r w:rsidR="00A66C71" w:rsidRPr="00ED6FE4">
        <w:rPr>
          <w:i/>
        </w:rPr>
        <w:t>Grussmannovi</w:t>
      </w:r>
      <w:proofErr w:type="spellEnd"/>
      <w:r w:rsidR="00A66C71" w:rsidRPr="00ED6FE4">
        <w:rPr>
          <w:i/>
        </w:rPr>
        <w:t xml:space="preserve"> za pevné nervy a </w:t>
      </w:r>
      <w:r w:rsidR="00D76520" w:rsidRPr="00ED6FE4">
        <w:rPr>
          <w:i/>
        </w:rPr>
        <w:t>návrhu na zlepšení</w:t>
      </w:r>
      <w:r w:rsidR="00130C58" w:rsidRPr="00ED6FE4">
        <w:rPr>
          <w:i/>
        </w:rPr>
        <w:t xml:space="preserve">. </w:t>
      </w:r>
      <w:r w:rsidR="00A66C71" w:rsidRPr="00ED6FE4">
        <w:rPr>
          <w:i/>
        </w:rPr>
        <w:t xml:space="preserve">Panu Mgr. Marcelu </w:t>
      </w:r>
      <w:proofErr w:type="spellStart"/>
      <w:r w:rsidR="00A66C71" w:rsidRPr="00ED6FE4">
        <w:rPr>
          <w:i/>
        </w:rPr>
        <w:t>Godovskému</w:t>
      </w:r>
      <w:proofErr w:type="spellEnd"/>
      <w:r w:rsidR="00A66C71" w:rsidRPr="00ED6FE4">
        <w:rPr>
          <w:i/>
        </w:rPr>
        <w:t xml:space="preserve"> za zprostředkování </w:t>
      </w:r>
      <w:proofErr w:type="spellStart"/>
      <w:r w:rsidR="00A66C71" w:rsidRPr="00ED6FE4">
        <w:rPr>
          <w:i/>
        </w:rPr>
        <w:t>součásteka</w:t>
      </w:r>
      <w:proofErr w:type="spellEnd"/>
      <w:r w:rsidR="00A66C71" w:rsidRPr="00ED6FE4">
        <w:rPr>
          <w:i/>
        </w:rPr>
        <w:t xml:space="preserve"> na závěr bych chtěl pod</w:t>
      </w:r>
      <w:r w:rsidR="00A66C71" w:rsidRPr="00ED6FE4">
        <w:rPr>
          <w:i/>
        </w:rPr>
        <w:t>ě</w:t>
      </w:r>
      <w:r w:rsidR="00A66C71" w:rsidRPr="00ED6FE4">
        <w:rPr>
          <w:i/>
        </w:rPr>
        <w:t>kovat svým spolužákům, kteří mi pomohli při řešení některých chyb mého projektu.</w:t>
      </w:r>
    </w:p>
    <w:p w:rsidR="00A66C71" w:rsidRPr="00ED6FE4" w:rsidRDefault="00A66C71" w:rsidP="00320CEC">
      <w:pPr>
        <w:spacing w:before="8520"/>
        <w:jc w:val="left"/>
        <w:rPr>
          <w:rStyle w:val="Pokec"/>
          <w:emboss w:val="0"/>
          <w:color w:val="auto"/>
        </w:rPr>
      </w:pPr>
    </w:p>
    <w:p w:rsidR="004A12E0" w:rsidRPr="00ED6FE4" w:rsidRDefault="008B6730" w:rsidP="00320CEC">
      <w:pPr>
        <w:spacing w:before="8520"/>
        <w:jc w:val="left"/>
        <w:rPr>
          <w:rStyle w:val="Pokec"/>
          <w:emboss w:val="0"/>
          <w:color w:val="auto"/>
        </w:rPr>
      </w:pPr>
      <w:r w:rsidRPr="00ED6FE4">
        <w:rPr>
          <w:rStyle w:val="Pokec"/>
          <w:emboss w:val="0"/>
          <w:color w:val="auto"/>
        </w:rPr>
        <w:lastRenderedPageBreak/>
        <w:t xml:space="preserve">Prohlašuji, že jsem závěrečnou práci vypracoval samostatně a uvedl veškeré použité </w:t>
      </w:r>
      <w:r w:rsidRPr="00ED6FE4">
        <w:rPr>
          <w:rStyle w:val="Pokec"/>
          <w:emboss w:val="0"/>
          <w:color w:val="auto"/>
        </w:rPr>
        <w:br/>
        <w:t>informační zdroje</w:t>
      </w:r>
      <w:r w:rsidR="004A12E0" w:rsidRPr="00ED6FE4">
        <w:rPr>
          <w:rStyle w:val="Pokec"/>
          <w:emboss w:val="0"/>
          <w:color w:val="auto"/>
        </w:rPr>
        <w:t>.</w:t>
      </w:r>
    </w:p>
    <w:p w:rsidR="00320CEC" w:rsidRPr="00ED6FE4" w:rsidRDefault="00320CEC" w:rsidP="00320CEC">
      <w:pPr>
        <w:jc w:val="left"/>
        <w:rPr>
          <w:rStyle w:val="Pokec"/>
          <w:emboss w:val="0"/>
          <w:color w:val="auto"/>
        </w:rPr>
      </w:pPr>
      <w:r w:rsidRPr="00ED6FE4">
        <w:rPr>
          <w:rStyle w:val="Pokec"/>
          <w:emboss w:val="0"/>
          <w:color w:val="auto"/>
        </w:rPr>
        <w:t xml:space="preserve">Souhlasím, aby tato studijní práce byla použita </w:t>
      </w:r>
      <w:proofErr w:type="spellStart"/>
      <w:r w:rsidRPr="00ED6FE4">
        <w:rPr>
          <w:rStyle w:val="Pokec"/>
          <w:emboss w:val="0"/>
          <w:color w:val="auto"/>
        </w:rPr>
        <w:t>kvýukovým</w:t>
      </w:r>
      <w:proofErr w:type="spellEnd"/>
      <w:r w:rsidRPr="00ED6FE4">
        <w:rPr>
          <w:rStyle w:val="Pokec"/>
          <w:emboss w:val="0"/>
          <w:color w:val="auto"/>
        </w:rPr>
        <w:t xml:space="preserve"> účelům na Střední průmyslové </w:t>
      </w:r>
      <w:r w:rsidRPr="00ED6FE4">
        <w:rPr>
          <w:rStyle w:val="Pokec"/>
          <w:emboss w:val="0"/>
          <w:color w:val="auto"/>
        </w:rPr>
        <w:br/>
        <w:t xml:space="preserve">a umělecké škole v Opavě, Praskova </w:t>
      </w:r>
      <w:r w:rsidRPr="00ED6FE4">
        <w:t>399/8.</w:t>
      </w: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A66C71" w:rsidRPr="00ED6FE4" w:rsidRDefault="00A66C71" w:rsidP="008B6730">
      <w:pPr>
        <w:spacing w:before="120"/>
        <w:jc w:val="left"/>
        <w:rPr>
          <w:rStyle w:val="Pokec"/>
          <w:emboss w:val="0"/>
          <w:color w:val="auto"/>
        </w:rPr>
      </w:pPr>
    </w:p>
    <w:p w:rsidR="008B6730" w:rsidRPr="00ED6FE4" w:rsidRDefault="008B6730" w:rsidP="008B6730">
      <w:pPr>
        <w:spacing w:before="120"/>
        <w:jc w:val="left"/>
        <w:rPr>
          <w:rStyle w:val="Pokec"/>
          <w:emboss w:val="0"/>
          <w:color w:val="auto"/>
        </w:rPr>
      </w:pPr>
      <w:r w:rsidRPr="00ED6FE4">
        <w:rPr>
          <w:rStyle w:val="Pokec"/>
          <w:emboss w:val="0"/>
          <w:color w:val="auto"/>
        </w:rPr>
        <w:t xml:space="preserve">V Opavě </w:t>
      </w:r>
      <w:r w:rsidRPr="00ED6FE4">
        <w:rPr>
          <w:rStyle w:val="Pokec"/>
          <w:emboss w:val="0"/>
          <w:color w:val="auto"/>
        </w:rPr>
        <w:tab/>
      </w:r>
      <w:r w:rsidR="00A66C71" w:rsidRPr="00ED6FE4">
        <w:rPr>
          <w:rStyle w:val="Pokec"/>
          <w:emboss w:val="0"/>
          <w:color w:val="auto"/>
        </w:rPr>
        <w:t>31</w:t>
      </w:r>
      <w:r w:rsidRPr="00ED6FE4">
        <w:rPr>
          <w:rStyle w:val="Pokec"/>
          <w:emboss w:val="0"/>
          <w:color w:val="auto"/>
        </w:rPr>
        <w:t>. 12. 201</w:t>
      </w:r>
      <w:r w:rsidR="00D12AB2" w:rsidRPr="00ED6FE4">
        <w:rPr>
          <w:rStyle w:val="Pokec"/>
          <w:emboss w:val="0"/>
          <w:color w:val="auto"/>
        </w:rPr>
        <w:t>6</w:t>
      </w:r>
    </w:p>
    <w:p w:rsidR="00294C06" w:rsidRPr="00ED6FE4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ED6FE4">
        <w:rPr>
          <w:rStyle w:val="Pokec"/>
          <w:i/>
          <w:emboss w:val="0"/>
          <w:color w:val="auto"/>
        </w:rPr>
        <w:t xml:space="preserve">podpis </w:t>
      </w:r>
      <w:r w:rsidR="008B6730" w:rsidRPr="00ED6FE4">
        <w:rPr>
          <w:rStyle w:val="Pokec"/>
          <w:i/>
          <w:emboss w:val="0"/>
          <w:color w:val="auto"/>
        </w:rPr>
        <w:t>autora práce</w:t>
      </w:r>
    </w:p>
    <w:p w:rsidR="00F03DA6" w:rsidRPr="00ED6FE4" w:rsidRDefault="00896E56" w:rsidP="005F3335">
      <w:pPr>
        <w:rPr>
          <w:sz w:val="28"/>
          <w:szCs w:val="28"/>
        </w:rPr>
      </w:pPr>
      <w:bookmarkStart w:id="3" w:name="_Toc37577728"/>
      <w:r w:rsidRPr="00ED6FE4">
        <w:rPr>
          <w:sz w:val="28"/>
          <w:szCs w:val="28"/>
        </w:rPr>
        <w:br w:type="page"/>
      </w:r>
      <w:r w:rsidR="00F03DA6" w:rsidRPr="00ED6FE4">
        <w:rPr>
          <w:sz w:val="28"/>
          <w:szCs w:val="28"/>
        </w:rPr>
        <w:lastRenderedPageBreak/>
        <w:t>A</w:t>
      </w:r>
      <w:bookmarkEnd w:id="3"/>
      <w:r w:rsidR="00D12AB2" w:rsidRPr="00ED6FE4">
        <w:rPr>
          <w:sz w:val="28"/>
          <w:szCs w:val="28"/>
        </w:rPr>
        <w:t>NOTACE</w:t>
      </w:r>
    </w:p>
    <w:p w:rsidR="00177588" w:rsidRPr="00ED6FE4" w:rsidRDefault="00A66C71" w:rsidP="005F3335">
      <w:r w:rsidRPr="00ED6FE4">
        <w:t xml:space="preserve">Cílem mého projektu bylo </w:t>
      </w:r>
      <w:r w:rsidR="00D11661" w:rsidRPr="00ED6FE4">
        <w:t xml:space="preserve">napsat aplikaci, která by umožnila ovládání RGB LED pásků použitím </w:t>
      </w:r>
      <w:proofErr w:type="spellStart"/>
      <w:r w:rsidR="00D11661" w:rsidRPr="00ED6FE4">
        <w:t>WiFi</w:t>
      </w:r>
      <w:proofErr w:type="spellEnd"/>
      <w:r w:rsidR="00D11661" w:rsidRPr="00ED6FE4">
        <w:t xml:space="preserve">. Aplikace byla napsaná </w:t>
      </w:r>
      <w:r w:rsidR="00ED6FE4" w:rsidRPr="00ED6FE4">
        <w:t xml:space="preserve">v </w:t>
      </w:r>
      <w:r w:rsidR="004A13A4" w:rsidRPr="00ED6FE4">
        <w:t xml:space="preserve">jazyce </w:t>
      </w:r>
      <w:proofErr w:type="spellStart"/>
      <w:r w:rsidR="00D11661" w:rsidRPr="00ED6FE4">
        <w:t>Arduino</w:t>
      </w:r>
      <w:proofErr w:type="spellEnd"/>
      <w:r w:rsidR="004A13A4" w:rsidRPr="00ED6FE4">
        <w:t xml:space="preserve">. Přes aplikaci můžete nastavit jakoukoliv barvu na LED páskách. LED pásky jsou řízeny </w:t>
      </w:r>
      <w:r w:rsidR="00556637" w:rsidRPr="00ED6FE4">
        <w:t>pomocí čipu ESP8266</w:t>
      </w:r>
      <w:r w:rsidR="004A13A4" w:rsidRPr="00ED6FE4">
        <w:t xml:space="preserve">. </w:t>
      </w:r>
      <w:r w:rsidR="00B31331" w:rsidRPr="00ED6FE4">
        <w:t xml:space="preserve">LED pásky můžete ovládat přes mobil, tablet, notebook a tak dále. Stačí se připojit na </w:t>
      </w:r>
      <w:proofErr w:type="spellStart"/>
      <w:r w:rsidR="00B31331" w:rsidRPr="00ED6FE4">
        <w:t>WiFi</w:t>
      </w:r>
      <w:proofErr w:type="spellEnd"/>
      <w:r w:rsidR="00B31331" w:rsidRPr="00ED6FE4">
        <w:t>, které vytvoří čip ESP.</w:t>
      </w:r>
    </w:p>
    <w:p w:rsidR="00ED6FE4" w:rsidRPr="00ED6FE4" w:rsidRDefault="00F03DA6" w:rsidP="00ED6FE4">
      <w:pPr>
        <w:pStyle w:val="Nadpis-Obsah"/>
        <w:pageBreakBefore/>
        <w:rPr>
          <w:b w:val="0"/>
        </w:rPr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bookmarkStart w:id="30" w:name="_Toc470333489"/>
      <w:bookmarkStart w:id="31" w:name="_Toc470333680"/>
      <w:bookmarkStart w:id="32" w:name="_Toc470333824"/>
      <w:bookmarkStart w:id="33" w:name="_Toc471573983"/>
      <w:bookmarkStart w:id="34" w:name="_Toc471574070"/>
      <w:bookmarkStart w:id="35" w:name="_Toc471574126"/>
      <w:bookmarkStart w:id="36" w:name="_Toc471738562"/>
      <w:bookmarkStart w:id="37" w:name="_Toc471748198"/>
      <w:bookmarkStart w:id="38" w:name="_Toc471749130"/>
      <w:r w:rsidRPr="00ED6FE4">
        <w:rPr>
          <w:b w:val="0"/>
        </w:rPr>
        <w:lastRenderedPageBreak/>
        <w:t>OBS</w:t>
      </w:r>
      <w:bookmarkStart w:id="39" w:name="_GoBack"/>
      <w:bookmarkEnd w:id="39"/>
      <w:r w:rsidRPr="00ED6FE4">
        <w:rPr>
          <w:b w:val="0"/>
        </w:rPr>
        <w:t>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cs-CZ"/>
        </w:rPr>
        <w:id w:val="881006553"/>
        <w:docPartObj>
          <w:docPartGallery w:val="Table of Contents"/>
          <w:docPartUnique/>
        </w:docPartObj>
      </w:sdtPr>
      <w:sdtEndPr/>
      <w:sdtContent>
        <w:p w:rsidR="001B0123" w:rsidRPr="007D778D" w:rsidRDefault="00ED6FE4" w:rsidP="001B0123">
          <w:pPr>
            <w:pStyle w:val="Nadpisobsahu"/>
            <w:rPr>
              <w:rFonts w:ascii="Times New Roman" w:hAnsi="Times New Roman" w:cs="Times New Roman"/>
              <w:b w:val="0"/>
              <w:noProof/>
              <w:sz w:val="22"/>
              <w:szCs w:val="22"/>
            </w:rPr>
          </w:pPr>
          <w:r w:rsidRPr="00ED6FE4">
            <w:rPr>
              <w:b w:val="0"/>
            </w:rPr>
            <w:t>Obsah</w:t>
          </w:r>
          <w:r w:rsidRPr="007D778D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begin"/>
          </w:r>
          <w:r w:rsidRPr="007D778D">
            <w:rPr>
              <w:rFonts w:ascii="Times New Roman" w:hAnsi="Times New Roman" w:cs="Times New Roman"/>
              <w:b w:val="0"/>
              <w:sz w:val="22"/>
              <w:szCs w:val="22"/>
            </w:rPr>
            <w:instrText xml:space="preserve"> TOC \o "1-3" \h \z \u </w:instrText>
          </w:r>
          <w:r w:rsidRPr="007D778D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separate"/>
          </w:r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31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Úvod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_Toc471749131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6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32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1</w:t>
            </w:r>
            <w:r w:rsidR="001B0123" w:rsidRPr="007D778D">
              <w:rPr>
                <w:rFonts w:ascii="Times New Roman" w:eastAsiaTheme="minorEastAsia" w:hAnsi="Times New Roman"/>
                <w:bCs w:val="0"/>
                <w:caps w:val="0"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Výroba kontroléru na led pásky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_Toc471749132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7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33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2</w:t>
            </w:r>
            <w:r w:rsidR="001B0123" w:rsidRPr="007D778D">
              <w:rPr>
                <w:rFonts w:ascii="Times New Roman" w:eastAsiaTheme="minorEastAsia" w:hAnsi="Times New Roman"/>
                <w:bCs w:val="0"/>
                <w:caps w:val="0"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Využité technologie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_Toc471749133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8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34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2.1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VYBAVENÍ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_Toc471749134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8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3"/>
            <w:tabs>
              <w:tab w:val="left" w:pos="1200"/>
              <w:tab w:val="right" w:leader="dot" w:pos="8778"/>
            </w:tabs>
            <w:rPr>
              <w:rFonts w:ascii="Times New Roman" w:eastAsiaTheme="minorEastAsia" w:hAnsi="Times New Roman"/>
              <w:i w:val="0"/>
              <w:iCs w:val="0"/>
              <w:noProof/>
              <w:sz w:val="22"/>
              <w:szCs w:val="22"/>
            </w:rPr>
          </w:pPr>
          <w:hyperlink w:anchor="_Toc471749135" w:history="1"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2.1.1</w:t>
            </w:r>
            <w:r w:rsidR="001B0123" w:rsidRPr="007D778D">
              <w:rPr>
                <w:rFonts w:ascii="Times New Roman" w:eastAsiaTheme="minorEastAsia" w:hAnsi="Times New Roman"/>
                <w:i w:val="0"/>
                <w:iC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PROCESOR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instrText xml:space="preserve"> PAGEREF _Toc471749135 \h </w:instrTex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>8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3"/>
            <w:tabs>
              <w:tab w:val="left" w:pos="1200"/>
              <w:tab w:val="right" w:leader="dot" w:pos="8778"/>
            </w:tabs>
            <w:rPr>
              <w:rFonts w:ascii="Times New Roman" w:eastAsiaTheme="minorEastAsia" w:hAnsi="Times New Roman"/>
              <w:i w:val="0"/>
              <w:iCs w:val="0"/>
              <w:noProof/>
              <w:sz w:val="22"/>
              <w:szCs w:val="22"/>
            </w:rPr>
          </w:pPr>
          <w:hyperlink w:anchor="_Toc471749136" w:history="1"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2.1.2</w:t>
            </w:r>
            <w:r w:rsidR="001B0123" w:rsidRPr="007D778D">
              <w:rPr>
                <w:rFonts w:ascii="Times New Roman" w:eastAsiaTheme="minorEastAsia" w:hAnsi="Times New Roman"/>
                <w:i w:val="0"/>
                <w:iC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LED PÁSKY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instrText xml:space="preserve"> PAGEREF _Toc471749136 \h </w:instrTex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>9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3"/>
            <w:tabs>
              <w:tab w:val="left" w:pos="1200"/>
              <w:tab w:val="right" w:leader="dot" w:pos="8778"/>
            </w:tabs>
            <w:rPr>
              <w:rFonts w:ascii="Times New Roman" w:eastAsiaTheme="minorEastAsia" w:hAnsi="Times New Roman"/>
              <w:i w:val="0"/>
              <w:iCs w:val="0"/>
              <w:noProof/>
              <w:sz w:val="22"/>
              <w:szCs w:val="22"/>
            </w:rPr>
          </w:pPr>
          <w:hyperlink w:anchor="_Toc471749137" w:history="1"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2.1.3</w:t>
            </w:r>
            <w:r w:rsidR="001B0123" w:rsidRPr="007D778D">
              <w:rPr>
                <w:rFonts w:ascii="Times New Roman" w:eastAsiaTheme="minorEastAsia" w:hAnsi="Times New Roman"/>
                <w:i w:val="0"/>
                <w:iC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i w:val="0"/>
                <w:noProof/>
                <w:sz w:val="22"/>
                <w:szCs w:val="22"/>
              </w:rPr>
              <w:t>TRANZISTOR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instrText xml:space="preserve"> PAGEREF _Toc471749137 \h </w:instrTex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t>10</w:t>
            </w:r>
            <w:r w:rsidR="001B0123" w:rsidRPr="007D778D">
              <w:rPr>
                <w:rFonts w:ascii="Times New Roman" w:hAnsi="Times New Roman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38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2.2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Software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_Toc471749138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10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39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2.3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Fritzing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_Toc471749139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11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41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3</w:t>
            </w:r>
            <w:r w:rsidR="001B0123" w:rsidRPr="007D778D">
              <w:rPr>
                <w:rFonts w:ascii="Times New Roman" w:eastAsiaTheme="minorEastAsia" w:hAnsi="Times New Roman"/>
                <w:bCs w:val="0"/>
                <w:caps w:val="0"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ZPŮSOBY ŘEŠENÍ A POUŽITÉ POSTUPY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_Toc471749141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12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2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3.1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SEZNAM NUTNÝCH SOUČÁSTEK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_Toc471749142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12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3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3.2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SCHÉMA ZAPOJENÍ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_Toc471749143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12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4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3.3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Ukázka kódu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_Toc471749144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13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5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3.1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Webový server a webový klient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_Toc471749145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13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6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3.2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Webová aplikace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_Toc471749146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14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7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3.3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Ukázka HTML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_Toc471749147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14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2"/>
            <w:tabs>
              <w:tab w:val="left" w:pos="720"/>
              <w:tab w:val="right" w:leader="dot" w:pos="8778"/>
            </w:tabs>
            <w:rPr>
              <w:rFonts w:ascii="Times New Roman" w:eastAsiaTheme="minorEastAsia" w:hAnsi="Times New Roman"/>
              <w:smallCaps w:val="0"/>
              <w:noProof/>
              <w:sz w:val="22"/>
              <w:szCs w:val="22"/>
            </w:rPr>
          </w:pPr>
          <w:hyperlink w:anchor="_Toc471749148" w:history="1"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3.4</w:t>
            </w:r>
            <w:r w:rsidR="001B0123" w:rsidRPr="007D778D">
              <w:rPr>
                <w:rFonts w:ascii="Times New Roman" w:eastAsiaTheme="minorEastAsia" w:hAnsi="Times New Roman"/>
                <w:smallCaps w:val="0"/>
                <w:noProof/>
                <w:sz w:val="22"/>
                <w:szCs w:val="22"/>
              </w:rPr>
              <w:tab/>
            </w:r>
            <w:r w:rsidR="001B0123" w:rsidRPr="007D778D">
              <w:rPr>
                <w:rStyle w:val="Hypertextovodkaz"/>
                <w:rFonts w:ascii="Times New Roman" w:hAnsi="Times New Roman"/>
                <w:noProof/>
                <w:sz w:val="22"/>
                <w:szCs w:val="22"/>
              </w:rPr>
              <w:t>Napájení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instrText xml:space="preserve"> PAGEREF _Toc471749148 \h </w:instrTex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t>14</w:t>
            </w:r>
            <w:r w:rsidR="001B0123" w:rsidRPr="007D778D">
              <w:rPr>
                <w:rFonts w:ascii="Times New Roman" w:hAnsi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49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Závěr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_Toc471749149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15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50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Seznam použitýCH INFORMAČNÍCH ZDROJů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_Toc471749150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16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1B0123" w:rsidRPr="007D778D" w:rsidRDefault="007D778D">
          <w:pPr>
            <w:pStyle w:val="Obsah1"/>
            <w:rPr>
              <w:rFonts w:ascii="Times New Roman" w:eastAsiaTheme="minorEastAsia" w:hAnsi="Times New Roman"/>
              <w:bCs w:val="0"/>
              <w:caps w:val="0"/>
              <w:sz w:val="22"/>
              <w:szCs w:val="22"/>
            </w:rPr>
          </w:pPr>
          <w:hyperlink w:anchor="_Toc471749151" w:history="1">
            <w:r w:rsidR="001B0123" w:rsidRPr="007D778D">
              <w:rPr>
                <w:rStyle w:val="Hypertextovodkaz"/>
                <w:rFonts w:ascii="Times New Roman" w:hAnsi="Times New Roman"/>
                <w:sz w:val="22"/>
                <w:szCs w:val="22"/>
              </w:rPr>
              <w:t>Seznam příloh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ab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begin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instrText xml:space="preserve"> PAGEREF _Toc471749151 \h </w:instrTex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separate"/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t>17</w:t>
            </w:r>
            <w:r w:rsidR="001B0123" w:rsidRPr="007D778D">
              <w:rPr>
                <w:rFonts w:ascii="Times New Roman" w:hAnsi="Times New Roman"/>
                <w:webHidden/>
                <w:sz w:val="22"/>
                <w:szCs w:val="22"/>
              </w:rPr>
              <w:fldChar w:fldCharType="end"/>
            </w:r>
          </w:hyperlink>
        </w:p>
        <w:p w:rsidR="00D76520" w:rsidRPr="00ED6FE4" w:rsidRDefault="00ED6FE4" w:rsidP="00D76520">
          <w:pPr>
            <w:sectPr w:rsidR="00D76520" w:rsidRPr="00ED6FE4">
              <w:type w:val="continuous"/>
              <w:pgSz w:w="11907" w:h="16840" w:code="9"/>
              <w:pgMar w:top="1701" w:right="1134" w:bottom="1134" w:left="1134" w:header="851" w:footer="709" w:gutter="851"/>
              <w:pgNumType w:start="1"/>
              <w:cols w:space="708"/>
              <w:titlePg/>
            </w:sectPr>
          </w:pPr>
          <w:r w:rsidRPr="007D778D">
            <w:rPr>
              <w:sz w:val="22"/>
              <w:szCs w:val="22"/>
            </w:rPr>
            <w:fldChar w:fldCharType="end"/>
          </w:r>
        </w:p>
      </w:sdtContent>
    </w:sdt>
    <w:p w:rsidR="00756E7C" w:rsidRPr="00ED6FE4" w:rsidRDefault="00756E7C" w:rsidP="00CC0221">
      <w:pPr>
        <w:pStyle w:val="Nadpis1"/>
        <w:numPr>
          <w:ilvl w:val="0"/>
          <w:numId w:val="0"/>
        </w:numPr>
        <w:ind w:left="360"/>
      </w:pPr>
      <w:bookmarkStart w:id="40" w:name="_Toc470333490"/>
      <w:bookmarkStart w:id="41" w:name="_Toc470333825"/>
      <w:bookmarkStart w:id="42" w:name="_Toc471749131"/>
      <w:r w:rsidRPr="00ED6FE4">
        <w:lastRenderedPageBreak/>
        <w:t>Úvod</w:t>
      </w:r>
      <w:bookmarkEnd w:id="40"/>
      <w:bookmarkEnd w:id="41"/>
      <w:bookmarkEnd w:id="42"/>
    </w:p>
    <w:p w:rsidR="00C63829" w:rsidRPr="00ED6FE4" w:rsidRDefault="00631BB6" w:rsidP="005F0843">
      <w:pPr>
        <w:rPr>
          <w:color w:val="333333"/>
          <w:szCs w:val="22"/>
          <w:shd w:val="clear" w:color="auto" w:fill="FFFFFF"/>
        </w:rPr>
      </w:pPr>
      <w:r w:rsidRPr="00ED6FE4">
        <w:rPr>
          <w:color w:val="333333"/>
          <w:szCs w:val="22"/>
          <w:shd w:val="clear" w:color="auto" w:fill="FFFFFF"/>
        </w:rPr>
        <w:t>Většina p</w:t>
      </w:r>
      <w:r w:rsidR="00B95A46" w:rsidRPr="00ED6FE4">
        <w:rPr>
          <w:color w:val="333333"/>
          <w:szCs w:val="22"/>
          <w:shd w:val="clear" w:color="auto" w:fill="FFFFFF"/>
        </w:rPr>
        <w:t>ásků již mají svůj kontrolé</w:t>
      </w:r>
      <w:r w:rsidRPr="00ED6FE4">
        <w:rPr>
          <w:color w:val="333333"/>
          <w:szCs w:val="22"/>
          <w:shd w:val="clear" w:color="auto" w:fill="FFFFFF"/>
        </w:rPr>
        <w:t xml:space="preserve">r, který má dálkový ovladač. </w:t>
      </w:r>
      <w:r w:rsidR="000200A9" w:rsidRPr="00ED6FE4">
        <w:rPr>
          <w:color w:val="333333"/>
          <w:szCs w:val="22"/>
          <w:shd w:val="clear" w:color="auto" w:fill="FFFFFF"/>
        </w:rPr>
        <w:t>Nicméně aby</w:t>
      </w:r>
      <w:r w:rsidRPr="00ED6FE4">
        <w:rPr>
          <w:color w:val="333333"/>
          <w:szCs w:val="22"/>
          <w:shd w:val="clear" w:color="auto" w:fill="FFFFFF"/>
        </w:rPr>
        <w:t xml:space="preserve"> byla přip</w:t>
      </w:r>
      <w:r w:rsidRPr="00ED6FE4">
        <w:rPr>
          <w:color w:val="333333"/>
          <w:szCs w:val="22"/>
          <w:shd w:val="clear" w:color="auto" w:fill="FFFFFF"/>
        </w:rPr>
        <w:t>o</w:t>
      </w:r>
      <w:r w:rsidRPr="00ED6FE4">
        <w:rPr>
          <w:color w:val="333333"/>
          <w:szCs w:val="22"/>
          <w:shd w:val="clear" w:color="auto" w:fill="FFFFFF"/>
        </w:rPr>
        <w:t xml:space="preserve">jena </w:t>
      </w:r>
      <w:proofErr w:type="spellStart"/>
      <w:r w:rsidRPr="00ED6FE4">
        <w:rPr>
          <w:color w:val="333333"/>
          <w:szCs w:val="22"/>
          <w:shd w:val="clear" w:color="auto" w:fill="FFFFFF"/>
        </w:rPr>
        <w:t>WiFi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budeme dělat nový kontrol</w:t>
      </w:r>
      <w:r w:rsidR="00B95A46" w:rsidRPr="00ED6FE4">
        <w:rPr>
          <w:color w:val="333333"/>
          <w:szCs w:val="22"/>
          <w:shd w:val="clear" w:color="auto" w:fill="FFFFFF"/>
        </w:rPr>
        <w:t>é</w:t>
      </w:r>
      <w:r w:rsidRPr="00ED6FE4">
        <w:rPr>
          <w:color w:val="333333"/>
          <w:szCs w:val="22"/>
          <w:shd w:val="clear" w:color="auto" w:fill="FFFFFF"/>
        </w:rPr>
        <w:t xml:space="preserve">r. K ovládání těchto pásků potřebujeme </w:t>
      </w:r>
      <w:proofErr w:type="spellStart"/>
      <w:r w:rsidRPr="00ED6FE4">
        <w:rPr>
          <w:color w:val="333333"/>
          <w:szCs w:val="22"/>
          <w:shd w:val="clear" w:color="auto" w:fill="FFFFFF"/>
        </w:rPr>
        <w:t>mikroko</w:t>
      </w:r>
      <w:r w:rsidRPr="00ED6FE4">
        <w:rPr>
          <w:color w:val="333333"/>
          <w:szCs w:val="22"/>
          <w:shd w:val="clear" w:color="auto" w:fill="FFFFFF"/>
        </w:rPr>
        <w:t>n</w:t>
      </w:r>
      <w:r w:rsidRPr="00ED6FE4">
        <w:rPr>
          <w:color w:val="333333"/>
          <w:szCs w:val="22"/>
          <w:shd w:val="clear" w:color="auto" w:fill="FFFFFF"/>
        </w:rPr>
        <w:t>trol</w:t>
      </w:r>
      <w:r w:rsidR="00B95A46" w:rsidRPr="00ED6FE4">
        <w:rPr>
          <w:color w:val="333333"/>
          <w:szCs w:val="22"/>
          <w:shd w:val="clear" w:color="auto" w:fill="FFFFFF"/>
        </w:rPr>
        <w:t>é</w:t>
      </w:r>
      <w:r w:rsidRPr="00ED6FE4">
        <w:rPr>
          <w:color w:val="333333"/>
          <w:szCs w:val="22"/>
          <w:shd w:val="clear" w:color="auto" w:fill="FFFFFF"/>
        </w:rPr>
        <w:t>r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, některé tranzistory nebo MOSFET a </w:t>
      </w:r>
      <w:proofErr w:type="spellStart"/>
      <w:r w:rsidRPr="00ED6FE4">
        <w:rPr>
          <w:color w:val="333333"/>
          <w:szCs w:val="22"/>
          <w:shd w:val="clear" w:color="auto" w:fill="FFFFFF"/>
        </w:rPr>
        <w:t>WiFi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. </w:t>
      </w:r>
    </w:p>
    <w:p w:rsidR="00917522" w:rsidRPr="00ED6FE4" w:rsidRDefault="00631BB6" w:rsidP="005F0843">
      <w:pPr>
        <w:rPr>
          <w:color w:val="333333"/>
          <w:szCs w:val="22"/>
          <w:shd w:val="clear" w:color="auto" w:fill="FFFFFF"/>
        </w:rPr>
      </w:pPr>
      <w:r w:rsidRPr="00ED6FE4">
        <w:rPr>
          <w:color w:val="333333"/>
          <w:szCs w:val="22"/>
          <w:shd w:val="clear" w:color="auto" w:fill="FFFFFF"/>
        </w:rPr>
        <w:t xml:space="preserve">Mohli bychom použít </w:t>
      </w:r>
      <w:proofErr w:type="spellStart"/>
      <w:r w:rsidRPr="00ED6FE4">
        <w:rPr>
          <w:color w:val="333333"/>
          <w:szCs w:val="22"/>
          <w:shd w:val="clear" w:color="auto" w:fill="FFFFFF"/>
        </w:rPr>
        <w:t>Arduino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desku, ale to se může prodražit, zvláště poté, co přidáte do nákladů na </w:t>
      </w:r>
      <w:proofErr w:type="spellStart"/>
      <w:r w:rsidRPr="00ED6FE4">
        <w:rPr>
          <w:color w:val="333333"/>
          <w:szCs w:val="22"/>
          <w:shd w:val="clear" w:color="auto" w:fill="FFFFFF"/>
        </w:rPr>
        <w:t>Ethernet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nebo </w:t>
      </w:r>
      <w:proofErr w:type="spellStart"/>
      <w:r w:rsidRPr="00ED6FE4">
        <w:rPr>
          <w:color w:val="333333"/>
          <w:szCs w:val="22"/>
          <w:shd w:val="clear" w:color="auto" w:fill="FFFFFF"/>
        </w:rPr>
        <w:t>WiFi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štít. Můžeme to udělat lépe a použít relativně nový mikr</w:t>
      </w:r>
      <w:r w:rsidRPr="00ED6FE4">
        <w:rPr>
          <w:color w:val="333333"/>
          <w:szCs w:val="22"/>
          <w:shd w:val="clear" w:color="auto" w:fill="FFFFFF"/>
        </w:rPr>
        <w:t>o</w:t>
      </w:r>
      <w:r w:rsidR="00B95A46" w:rsidRPr="00ED6FE4">
        <w:rPr>
          <w:color w:val="333333"/>
          <w:szCs w:val="22"/>
          <w:shd w:val="clear" w:color="auto" w:fill="FFFFFF"/>
        </w:rPr>
        <w:t xml:space="preserve">procesor </w:t>
      </w:r>
      <w:r w:rsidRPr="00ED6FE4">
        <w:rPr>
          <w:color w:val="333333"/>
          <w:szCs w:val="22"/>
          <w:shd w:val="clear" w:color="auto" w:fill="FFFFFF"/>
        </w:rPr>
        <w:t xml:space="preserve">ESP8266. Tato deska je </w:t>
      </w:r>
      <w:r w:rsidR="00B95A46" w:rsidRPr="00ED6FE4">
        <w:rPr>
          <w:color w:val="333333"/>
          <w:szCs w:val="22"/>
          <w:shd w:val="clear" w:color="auto" w:fill="FFFFFF"/>
        </w:rPr>
        <w:t>úžasná</w:t>
      </w:r>
      <w:r w:rsidRPr="00ED6FE4">
        <w:rPr>
          <w:color w:val="333333"/>
          <w:szCs w:val="22"/>
          <w:shd w:val="clear" w:color="auto" w:fill="FFFFFF"/>
        </w:rPr>
        <w:t>. Je velmi levn</w:t>
      </w:r>
      <w:r w:rsidR="00B95A46" w:rsidRPr="00ED6FE4">
        <w:rPr>
          <w:color w:val="333333"/>
          <w:szCs w:val="22"/>
          <w:shd w:val="clear" w:color="auto" w:fill="FFFFFF"/>
        </w:rPr>
        <w:t xml:space="preserve">á a má </w:t>
      </w:r>
      <w:proofErr w:type="spellStart"/>
      <w:r w:rsidR="00B95A46" w:rsidRPr="00ED6FE4">
        <w:rPr>
          <w:color w:val="333333"/>
          <w:szCs w:val="22"/>
          <w:shd w:val="clear" w:color="auto" w:fill="FFFFFF"/>
        </w:rPr>
        <w:t>Wi</w:t>
      </w:r>
      <w:r w:rsidRPr="00ED6FE4">
        <w:rPr>
          <w:color w:val="333333"/>
          <w:szCs w:val="22"/>
          <w:shd w:val="clear" w:color="auto" w:fill="FFFFFF"/>
        </w:rPr>
        <w:t>Fi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se snadno použitelnou knihovnou. Můžeme ho naprogramovat stejně jako </w:t>
      </w:r>
      <w:proofErr w:type="spellStart"/>
      <w:r w:rsidRPr="00ED6FE4">
        <w:rPr>
          <w:color w:val="333333"/>
          <w:szCs w:val="22"/>
          <w:shd w:val="clear" w:color="auto" w:fill="FFFFFF"/>
        </w:rPr>
        <w:t>Arduino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s </w:t>
      </w:r>
      <w:proofErr w:type="spellStart"/>
      <w:r w:rsidRPr="00ED6FE4">
        <w:rPr>
          <w:color w:val="333333"/>
          <w:szCs w:val="22"/>
          <w:shd w:val="clear" w:color="auto" w:fill="FFFFFF"/>
        </w:rPr>
        <w:t>Arduino</w:t>
      </w:r>
      <w:proofErr w:type="spellEnd"/>
      <w:r w:rsidRPr="00ED6FE4">
        <w:rPr>
          <w:color w:val="333333"/>
          <w:szCs w:val="22"/>
          <w:shd w:val="clear" w:color="auto" w:fill="FFFFFF"/>
        </w:rPr>
        <w:t xml:space="preserve"> IDE. Také již má spoustu digitálních vstupních / výstupních pinů</w:t>
      </w:r>
      <w:r w:rsidR="005F0843" w:rsidRPr="00ED6FE4">
        <w:rPr>
          <w:color w:val="333333"/>
          <w:szCs w:val="22"/>
          <w:shd w:val="clear" w:color="auto" w:fill="FFFFFF"/>
        </w:rPr>
        <w:t>.</w:t>
      </w:r>
    </w:p>
    <w:p w:rsidR="005F0843" w:rsidRPr="00ED6FE4" w:rsidRDefault="00FD60F8" w:rsidP="005F0843">
      <w:pPr>
        <w:rPr>
          <w:color w:val="333333"/>
          <w:szCs w:val="22"/>
          <w:shd w:val="clear" w:color="auto" w:fill="FFFFFF"/>
        </w:rPr>
      </w:pPr>
      <w:r>
        <w:rPr>
          <w:color w:val="333333"/>
          <w:szCs w:val="22"/>
          <w:shd w:val="clear" w:color="auto" w:fill="FFFFFF"/>
        </w:rPr>
        <w:t xml:space="preserve">První kapitolu své dokumentace věnuji postupu </w:t>
      </w:r>
      <w:r w:rsidR="005915E9">
        <w:rPr>
          <w:color w:val="333333"/>
          <w:szCs w:val="22"/>
          <w:shd w:val="clear" w:color="auto" w:fill="FFFFFF"/>
        </w:rPr>
        <w:t>vytvoření</w:t>
      </w:r>
      <w:r>
        <w:rPr>
          <w:color w:val="333333"/>
          <w:szCs w:val="22"/>
          <w:shd w:val="clear" w:color="auto" w:fill="FFFFFF"/>
        </w:rPr>
        <w:t xml:space="preserve"> kontroléru na ovládání RGB LED pásku, poté použitým technologiím, následně popisuji svůj postup při řešení probl</w:t>
      </w:r>
      <w:r>
        <w:rPr>
          <w:color w:val="333333"/>
          <w:szCs w:val="22"/>
          <w:shd w:val="clear" w:color="auto" w:fill="FFFFFF"/>
        </w:rPr>
        <w:t>é</w:t>
      </w:r>
      <w:r>
        <w:rPr>
          <w:color w:val="333333"/>
          <w:szCs w:val="22"/>
          <w:shd w:val="clear" w:color="auto" w:fill="FFFFFF"/>
        </w:rPr>
        <w:t>mu.</w:t>
      </w:r>
    </w:p>
    <w:p w:rsidR="00D04AE6" w:rsidRPr="00CC0221" w:rsidRDefault="00973E68" w:rsidP="00CC0221">
      <w:pPr>
        <w:pStyle w:val="Nadpis1"/>
      </w:pPr>
      <w:bookmarkStart w:id="43" w:name="_Toc470333491"/>
      <w:bookmarkStart w:id="44" w:name="_Toc470333826"/>
      <w:bookmarkStart w:id="45" w:name="_Toc471749132"/>
      <w:r w:rsidRPr="00CC0221">
        <w:lastRenderedPageBreak/>
        <w:t>Výroba kontroléru na led pásky</w:t>
      </w:r>
      <w:bookmarkEnd w:id="43"/>
      <w:bookmarkEnd w:id="44"/>
      <w:bookmarkEnd w:id="45"/>
    </w:p>
    <w:p w:rsidR="00C42B92" w:rsidRPr="00ED6FE4" w:rsidRDefault="003779DC" w:rsidP="00C63829">
      <w:r w:rsidRPr="00ED6FE4">
        <w:t xml:space="preserve">Cílem tohoto projektu bylo vytvoření plošného spoje, naprogramování </w:t>
      </w:r>
      <w:proofErr w:type="spellStart"/>
      <w:r w:rsidRPr="00ED6FE4">
        <w:t>mikrokontroléru</w:t>
      </w:r>
      <w:proofErr w:type="spellEnd"/>
      <w:r w:rsidRPr="00ED6FE4">
        <w:t xml:space="preserve"> a následné vytvoření softwarové aplikace pro </w:t>
      </w:r>
      <w:r w:rsidR="00C42B92" w:rsidRPr="00ED6FE4">
        <w:t>ovládání RGB LED pásku.</w:t>
      </w:r>
    </w:p>
    <w:p w:rsidR="00C63829" w:rsidRPr="00ED6FE4" w:rsidRDefault="003779DC" w:rsidP="00C63829">
      <w:r w:rsidRPr="00ED6FE4">
        <w:t>Na začátku projektu bylo velice důležité vybrat si správné technologie, které budou použ</w:t>
      </w:r>
      <w:r w:rsidRPr="00ED6FE4">
        <w:t>i</w:t>
      </w:r>
      <w:r w:rsidRPr="00ED6FE4">
        <w:t>ty. První věc, kterou jsem musel udělat, bylo představit si, jak celé zařízení bude pracovat, jak to bude vypadat ve skutečnosti. Po utvoření představy bylo nutné vybrat si správný m</w:t>
      </w:r>
      <w:r w:rsidRPr="00ED6FE4">
        <w:t>i</w:t>
      </w:r>
      <w:r w:rsidRPr="00ED6FE4">
        <w:t xml:space="preserve">kroprocesor, který celé zařízení bude řídit. Po uvážení jsem si zvolil procesor </w:t>
      </w:r>
      <w:r w:rsidR="00C42B92" w:rsidRPr="00ED6FE4">
        <w:t xml:space="preserve">ESP8266 </w:t>
      </w:r>
      <w:proofErr w:type="spellStart"/>
      <w:r w:rsidR="00C42B92" w:rsidRPr="00ED6FE4">
        <w:t>NodeMCU</w:t>
      </w:r>
      <w:proofErr w:type="spellEnd"/>
      <w:r w:rsidR="00C42B92" w:rsidRPr="00ED6FE4">
        <w:t xml:space="preserve"> V3.</w:t>
      </w:r>
    </w:p>
    <w:p w:rsidR="00C42B92" w:rsidRPr="00ED6FE4" w:rsidRDefault="00C42B92" w:rsidP="00C63829">
      <w:r w:rsidRPr="00ED6FE4">
        <w:t>Dalším krokem bylo nakreslení plošného spoje se všemi potřebnými součástkami. Při kre</w:t>
      </w:r>
      <w:r w:rsidRPr="00ED6FE4">
        <w:t>s</w:t>
      </w:r>
      <w:r w:rsidRPr="00ED6FE4">
        <w:t>lení spoje jsem několikrát měnil finální podobu.</w:t>
      </w:r>
    </w:p>
    <w:p w:rsidR="00C42B92" w:rsidRPr="00ED6FE4" w:rsidRDefault="00C42B92" w:rsidP="00C63829">
      <w:r w:rsidRPr="00ED6FE4">
        <w:t>Po nakreslení schématu zapojení celého zařízení bylo načase nakoupení všech potřebných součástek. Nejdříve jsem zapojení</w:t>
      </w:r>
      <w:r w:rsidR="00EB76F0" w:rsidRPr="00ED6FE4">
        <w:t xml:space="preserve"> všech součástek</w:t>
      </w:r>
      <w:r w:rsidRPr="00ED6FE4">
        <w:t xml:space="preserve"> zkoušel na </w:t>
      </w:r>
      <w:proofErr w:type="spellStart"/>
      <w:r w:rsidRPr="00ED6FE4">
        <w:t>nepájivém</w:t>
      </w:r>
      <w:proofErr w:type="spellEnd"/>
      <w:r w:rsidR="005915E9">
        <w:t xml:space="preserve"> </w:t>
      </w:r>
      <w:r w:rsidR="00EB76F0" w:rsidRPr="00ED6FE4">
        <w:t>kontaktním poli, kde jsem si otestoval funkčnost zapojení</w:t>
      </w:r>
      <w:r w:rsidRPr="00ED6FE4">
        <w:t xml:space="preserve">. </w:t>
      </w:r>
    </w:p>
    <w:p w:rsidR="00C42B92" w:rsidRPr="00ED6FE4" w:rsidRDefault="005A0D1A" w:rsidP="00C63829">
      <w:r w:rsidRPr="00ED6FE4">
        <w:t>Poté nastal</w:t>
      </w:r>
      <w:r w:rsidR="00C42B92" w:rsidRPr="00ED6FE4">
        <w:t xml:space="preserve"> správný čas na psa</w:t>
      </w:r>
      <w:r w:rsidRPr="00ED6FE4">
        <w:t>ní programu. Při volbě vhodného programovacího jazyka, jsem se snažil vybrat jazyk, který by byl vhodný pro práci s </w:t>
      </w:r>
      <w:proofErr w:type="spellStart"/>
      <w:r w:rsidRPr="00ED6FE4">
        <w:t>mikrokontroléry</w:t>
      </w:r>
      <w:proofErr w:type="spellEnd"/>
      <w:r w:rsidRPr="00ED6FE4">
        <w:t xml:space="preserve"> a zároveň </w:t>
      </w:r>
      <w:r w:rsidR="00EB76F0" w:rsidRPr="00ED6FE4">
        <w:t>by byl vyhovoval i mým požadavkům (schopnostem)</w:t>
      </w:r>
      <w:r w:rsidRPr="00ED6FE4">
        <w:t>.</w:t>
      </w:r>
      <w:r w:rsidR="00EB76F0" w:rsidRPr="00ED6FE4">
        <w:t xml:space="preserve"> Po uvážení všech požadavků</w:t>
      </w:r>
      <w:r w:rsidRPr="00ED6FE4">
        <w:t xml:space="preserve"> jsem se rozhodl pro jazyk </w:t>
      </w:r>
      <w:proofErr w:type="spellStart"/>
      <w:r w:rsidRPr="00ED6FE4">
        <w:t>Wiring</w:t>
      </w:r>
      <w:proofErr w:type="spellEnd"/>
      <w:r w:rsidRPr="00ED6FE4">
        <w:t>, používaný</w:t>
      </w:r>
      <w:r w:rsidR="00EB76F0" w:rsidRPr="00ED6FE4">
        <w:t xml:space="preserve"> si</w:t>
      </w:r>
      <w:r w:rsidRPr="00ED6FE4">
        <w:t xml:space="preserve"> zejména </w:t>
      </w:r>
      <w:proofErr w:type="spellStart"/>
      <w:r w:rsidRPr="00ED6FE4">
        <w:t>m</w:t>
      </w:r>
      <w:r w:rsidR="005915E9">
        <w:t>ikrokontroléry</w:t>
      </w:r>
      <w:proofErr w:type="spellEnd"/>
      <w:r w:rsidR="005915E9">
        <w:t xml:space="preserve"> </w:t>
      </w:r>
      <w:proofErr w:type="spellStart"/>
      <w:r w:rsidRPr="00ED6FE4">
        <w:t>Arduino</w:t>
      </w:r>
      <w:proofErr w:type="spellEnd"/>
      <w:r w:rsidRPr="00ED6FE4">
        <w:t xml:space="preserve">, ale </w:t>
      </w:r>
      <w:r w:rsidR="00EB76F0" w:rsidRPr="00ED6FE4">
        <w:t>je využite</w:t>
      </w:r>
      <w:r w:rsidR="00EB76F0" w:rsidRPr="00ED6FE4">
        <w:t>l</w:t>
      </w:r>
      <w:r w:rsidR="00EB76F0" w:rsidRPr="00ED6FE4">
        <w:t xml:space="preserve">ný i při programování </w:t>
      </w:r>
      <w:proofErr w:type="spellStart"/>
      <w:r w:rsidR="00EB76F0" w:rsidRPr="00ED6FE4">
        <w:t>mikrokontrolérů</w:t>
      </w:r>
      <w:proofErr w:type="spellEnd"/>
      <w:r w:rsidR="00EB76F0" w:rsidRPr="00ED6FE4">
        <w:t xml:space="preserve"> ESP8266.Při následné volbě vývojového prostředí padla má volba na program </w:t>
      </w:r>
      <w:proofErr w:type="spellStart"/>
      <w:r w:rsidR="00C42B92" w:rsidRPr="00ED6FE4">
        <w:t>Arduino</w:t>
      </w:r>
      <w:proofErr w:type="spellEnd"/>
      <w:r w:rsidR="00C42B92" w:rsidRPr="00ED6FE4">
        <w:t xml:space="preserve"> IDE. Pár projektů jsem </w:t>
      </w:r>
      <w:r w:rsidR="00EB76F0" w:rsidRPr="00ED6FE4">
        <w:t xml:space="preserve">zde již </w:t>
      </w:r>
      <w:r w:rsidR="00C42B92" w:rsidRPr="00ED6FE4">
        <w:t xml:space="preserve">zkoušel, takže to byla </w:t>
      </w:r>
      <w:r w:rsidR="00EB76F0" w:rsidRPr="00ED6FE4">
        <w:t>pro mě nejvhodnější</w:t>
      </w:r>
      <w:r w:rsidR="00C42B92" w:rsidRPr="00ED6FE4">
        <w:t xml:space="preserve"> volba. </w:t>
      </w:r>
    </w:p>
    <w:p w:rsidR="00C42B92" w:rsidRPr="00ED6FE4" w:rsidRDefault="00EB76F0" w:rsidP="00C63829">
      <w:r w:rsidRPr="00ED6FE4">
        <w:t>Po ověření funkčnosti na</w:t>
      </w:r>
      <w:r w:rsidR="00C42B92" w:rsidRPr="00ED6FE4">
        <w:t xml:space="preserve"> kontaktním poli, </w:t>
      </w:r>
      <w:r w:rsidRPr="00ED6FE4">
        <w:t xml:space="preserve">jsem se rozhodl </w:t>
      </w:r>
      <w:r w:rsidR="00C42B92" w:rsidRPr="00ED6FE4">
        <w:t>pro vytvoření plošného spoje. Po zasazení součástek do těchto otvorů už jen stačí propojit správně součástky podle sch</w:t>
      </w:r>
      <w:r w:rsidR="00C42B92" w:rsidRPr="00ED6FE4">
        <w:t>é</w:t>
      </w:r>
      <w:r w:rsidR="00C42B92" w:rsidRPr="00ED6FE4">
        <w:t xml:space="preserve">matu zapojení cínem, případně jiným vodičem určeným pro pájení. </w:t>
      </w:r>
    </w:p>
    <w:p w:rsidR="00C42B92" w:rsidRPr="00ED6FE4" w:rsidRDefault="00C42B92" w:rsidP="00C63829">
      <w:r w:rsidRPr="00ED6FE4">
        <w:t>Po dokončení všech částí už jen zbývalo ho vyzkoušet v praxi. Zařízení jsem dal do kr</w:t>
      </w:r>
      <w:r w:rsidRPr="00ED6FE4">
        <w:t>a</w:t>
      </w:r>
      <w:r w:rsidRPr="00ED6FE4">
        <w:t>bičky, vyvrtal otvor pro napájecí kabel</w:t>
      </w:r>
      <w:r w:rsidR="00AE64FC" w:rsidRPr="00ED6FE4">
        <w:t xml:space="preserve"> (a vyzkoušel doma</w:t>
      </w:r>
      <w:r w:rsidR="00EB76F0" w:rsidRPr="00ED6FE4">
        <w:t xml:space="preserve"> při dlo</w:t>
      </w:r>
      <w:r w:rsidR="00AE64FC" w:rsidRPr="00ED6FE4">
        <w:t>u</w:t>
      </w:r>
      <w:r w:rsidR="00EB76F0" w:rsidRPr="00ED6FE4">
        <w:t>hodobém fungov</w:t>
      </w:r>
      <w:r w:rsidR="00AE64FC" w:rsidRPr="00ED6FE4">
        <w:t>á</w:t>
      </w:r>
      <w:r w:rsidR="00EB76F0" w:rsidRPr="00ED6FE4">
        <w:t>ní)</w:t>
      </w:r>
      <w:r w:rsidR="00FD60F8">
        <w:t>.</w:t>
      </w:r>
    </w:p>
    <w:p w:rsidR="00D04AE6" w:rsidRPr="00CC0221" w:rsidRDefault="000B40C6" w:rsidP="00CC0221">
      <w:pPr>
        <w:pStyle w:val="Nadpis1"/>
      </w:pPr>
      <w:bookmarkStart w:id="46" w:name="_Toc470333492"/>
      <w:bookmarkStart w:id="47" w:name="_Toc470333827"/>
      <w:bookmarkStart w:id="48" w:name="_Toc471749133"/>
      <w:r w:rsidRPr="00CC0221">
        <w:lastRenderedPageBreak/>
        <w:t>Vy</w:t>
      </w:r>
      <w:r w:rsidR="001B6F92" w:rsidRPr="00CC0221">
        <w:t>užité technologie</w:t>
      </w:r>
      <w:bookmarkEnd w:id="46"/>
      <w:bookmarkEnd w:id="47"/>
      <w:bookmarkEnd w:id="48"/>
    </w:p>
    <w:p w:rsidR="00880D0B" w:rsidRPr="00CC0221" w:rsidRDefault="00631BB6" w:rsidP="00CC0221">
      <w:pPr>
        <w:pStyle w:val="Nadpis2"/>
      </w:pPr>
      <w:bookmarkStart w:id="49" w:name="_Toc470333493"/>
      <w:bookmarkStart w:id="50" w:name="_Toc470333828"/>
      <w:bookmarkStart w:id="51" w:name="_Toc471749134"/>
      <w:r w:rsidRPr="00CC0221">
        <w:t>VYBAVENÍ</w:t>
      </w:r>
      <w:bookmarkEnd w:id="49"/>
      <w:bookmarkEnd w:id="50"/>
      <w:bookmarkEnd w:id="51"/>
    </w:p>
    <w:p w:rsidR="00631BB6" w:rsidRPr="00CC0221" w:rsidRDefault="00631BB6" w:rsidP="00CC0221">
      <w:pPr>
        <w:pStyle w:val="Nadpis3"/>
      </w:pPr>
      <w:bookmarkStart w:id="52" w:name="_Toc471749135"/>
      <w:r w:rsidRPr="00CC0221">
        <w:t>PROCESOR</w:t>
      </w:r>
      <w:bookmarkEnd w:id="52"/>
    </w:p>
    <w:p w:rsidR="00880D0B" w:rsidRPr="00ED6FE4" w:rsidRDefault="00F51A1C" w:rsidP="00880D0B">
      <w:r w:rsidRPr="00ED6FE4">
        <w:t xml:space="preserve">ESP8266 </w:t>
      </w:r>
      <w:proofErr w:type="spellStart"/>
      <w:r w:rsidRPr="00ED6FE4">
        <w:t>Node</w:t>
      </w:r>
      <w:r w:rsidR="00C42B92" w:rsidRPr="00ED6FE4">
        <w:t>MCU</w:t>
      </w:r>
      <w:proofErr w:type="spellEnd"/>
      <w:r w:rsidRPr="00ED6FE4">
        <w:t xml:space="preserve"> V3</w:t>
      </w:r>
      <w:r w:rsidR="00880D0B" w:rsidRPr="00ED6FE4">
        <w:t xml:space="preserve"> je jedním z nejlevnějších </w:t>
      </w:r>
      <w:r w:rsidR="00130C58" w:rsidRPr="00ED6FE4">
        <w:t>modulů s připojením na</w:t>
      </w:r>
      <w:r w:rsidR="005915E9">
        <w:t xml:space="preserve"> </w:t>
      </w:r>
      <w:proofErr w:type="spellStart"/>
      <w:r w:rsidR="00880D0B" w:rsidRPr="00ED6FE4">
        <w:t>WiFi</w:t>
      </w:r>
      <w:proofErr w:type="spellEnd"/>
      <w:r w:rsidR="00880D0B" w:rsidRPr="00ED6FE4">
        <w:t xml:space="preserve"> na trhu. V3 nebo</w:t>
      </w:r>
      <w:r w:rsidR="00130C58" w:rsidRPr="00ED6FE4">
        <w:t>li</w:t>
      </w:r>
      <w:r w:rsidR="00880D0B" w:rsidRPr="00ED6FE4">
        <w:t xml:space="preserve"> Version3 je nejnovější verze tohoto </w:t>
      </w:r>
      <w:r w:rsidR="007D778D" w:rsidRPr="00ED6FE4">
        <w:t>modulu. Modul</w:t>
      </w:r>
      <w:r w:rsidR="00130C58" w:rsidRPr="00ED6FE4">
        <w:t xml:space="preserve"> je vytvořen</w:t>
      </w:r>
      <w:r w:rsidRPr="00ED6FE4">
        <w:t xml:space="preserve"> na </w:t>
      </w:r>
      <w:r w:rsidR="001E40AE" w:rsidRPr="00ED6FE4">
        <w:t xml:space="preserve">čipu </w:t>
      </w:r>
      <w:r w:rsidR="00130C58" w:rsidRPr="00ED6FE4">
        <w:t>ESP12E</w:t>
      </w:r>
      <w:r w:rsidR="001E40AE" w:rsidRPr="00ED6FE4">
        <w:t>.</w:t>
      </w:r>
    </w:p>
    <w:p w:rsidR="00880D0B" w:rsidRPr="00ED6FE4" w:rsidRDefault="003C7A61" w:rsidP="00880D0B">
      <w:r w:rsidRPr="00ED6FE4">
        <w:t>Piny</w:t>
      </w:r>
      <w:r w:rsidR="00F51A1C" w:rsidRPr="00ED6FE4">
        <w:t xml:space="preserve">: </w:t>
      </w:r>
      <w:proofErr w:type="gramStart"/>
      <w:r w:rsidR="00F51A1C" w:rsidRPr="00ED6FE4">
        <w:t>15-pinů</w:t>
      </w:r>
      <w:proofErr w:type="gramEnd"/>
      <w:r w:rsidR="00880D0B" w:rsidRPr="00ED6FE4">
        <w:t xml:space="preserve"> s přístupem k GPIO, SPI, UART, ADC, a napájecích kolíků.</w:t>
      </w:r>
    </w:p>
    <w:p w:rsidR="00880D0B" w:rsidRPr="00ED6FE4" w:rsidRDefault="003C7A61" w:rsidP="003C7A61">
      <w:r w:rsidRPr="00ED6FE4">
        <w:t>Parametry:</w:t>
      </w:r>
    </w:p>
    <w:p w:rsidR="003C7A61" w:rsidRPr="00ED6FE4" w:rsidRDefault="003C7A61" w:rsidP="006D7E2B">
      <w:pPr>
        <w:numPr>
          <w:ilvl w:val="0"/>
          <w:numId w:val="7"/>
        </w:numPr>
      </w:pPr>
      <w:r w:rsidRPr="00ED6FE4">
        <w:t>4</w:t>
      </w:r>
      <w:r w:rsidR="00CC0221">
        <w:t> </w:t>
      </w:r>
      <w:r w:rsidRPr="00ED6FE4">
        <w:t>MB FLASH paměť</w:t>
      </w:r>
    </w:p>
    <w:p w:rsidR="003C7A61" w:rsidRPr="00ED6FE4" w:rsidRDefault="003C7A61" w:rsidP="006D7E2B">
      <w:pPr>
        <w:numPr>
          <w:ilvl w:val="0"/>
          <w:numId w:val="7"/>
        </w:numPr>
      </w:pPr>
      <w:r w:rsidRPr="00ED6FE4">
        <w:t>Komunikační napětí 3,3</w:t>
      </w:r>
      <w:r w:rsidR="00CC0221">
        <w:t> </w:t>
      </w:r>
      <w:r w:rsidRPr="00ED6FE4">
        <w:t>V</w:t>
      </w:r>
    </w:p>
    <w:p w:rsidR="003C7A61" w:rsidRPr="00ED6FE4" w:rsidRDefault="003C7A61" w:rsidP="006D7E2B">
      <w:pPr>
        <w:numPr>
          <w:ilvl w:val="0"/>
          <w:numId w:val="7"/>
        </w:numPr>
      </w:pPr>
      <w:proofErr w:type="spellStart"/>
      <w:r w:rsidRPr="00ED6FE4">
        <w:t>Wireless</w:t>
      </w:r>
      <w:proofErr w:type="spellEnd"/>
      <w:r w:rsidRPr="00ED6FE4">
        <w:t xml:space="preserve"> 802.11</w:t>
      </w:r>
      <w:r w:rsidR="00CC0221">
        <w:t> </w:t>
      </w:r>
      <w:r w:rsidRPr="00ED6FE4">
        <w:t>b/g/n</w:t>
      </w:r>
    </w:p>
    <w:p w:rsidR="003C7A61" w:rsidRPr="00ED6FE4" w:rsidRDefault="007D778D" w:rsidP="003C7A6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0.1pt;margin-top:290.95pt;width:330.65pt;height:.05pt;z-index:251662336" wrapcoords="-49 0 -49 21000 21600 21000 21600 0 -49 0" stroked="f">
            <v:textbox style="mso-next-textbox:#_x0000_s1027;mso-fit-shape-to-text:t" inset="0,0,0,0">
              <w:txbxContent>
                <w:p w:rsidR="00FA6877" w:rsidRPr="00F77416" w:rsidRDefault="00FA6877" w:rsidP="00F30905">
                  <w:pPr>
                    <w:pStyle w:val="Titulek"/>
                    <w:rPr>
                      <w:noProof/>
                    </w:rPr>
                  </w:pPr>
                  <w:proofErr w:type="gramStart"/>
                  <w:r>
                    <w:t xml:space="preserve">Obr.2 </w:t>
                  </w:r>
                  <w:proofErr w:type="spellStart"/>
                  <w:r>
                    <w:t>N</w:t>
                  </w:r>
                  <w:r w:rsidRPr="00F30905">
                    <w:t>ode</w:t>
                  </w:r>
                  <w:r>
                    <w:t>MCU</w:t>
                  </w:r>
                  <w:proofErr w:type="spellEnd"/>
                  <w:proofErr w:type="gramEnd"/>
                  <w:r w:rsidRPr="00F30905">
                    <w:t xml:space="preserve"> v3 </w:t>
                  </w:r>
                  <w:r>
                    <w:t>piny</w:t>
                  </w:r>
                </w:p>
              </w:txbxContent>
            </v:textbox>
            <w10:wrap type="tight"/>
          </v:shape>
        </w:pict>
      </w:r>
      <w:r w:rsidR="00631BB6" w:rsidRPr="00ED6FE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299720</wp:posOffset>
            </wp:positionV>
            <wp:extent cx="4199255" cy="3338195"/>
            <wp:effectExtent l="19050" t="0" r="0" b="0"/>
            <wp:wrapTight wrapText="bothSides">
              <wp:wrapPolygon edited="0">
                <wp:start x="-98" y="0"/>
                <wp:lineTo x="-98" y="21448"/>
                <wp:lineTo x="21558" y="21448"/>
                <wp:lineTo x="21558" y="0"/>
                <wp:lineTo x="-98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631BB6" w:rsidRPr="00ED6FE4" w:rsidRDefault="00631BB6" w:rsidP="003C7A61"/>
    <w:p w:rsidR="00130C58" w:rsidRPr="00ED6FE4" w:rsidRDefault="00130C58" w:rsidP="003C7A61"/>
    <w:p w:rsidR="003C7A61" w:rsidRPr="00CC0221" w:rsidRDefault="00631BB6" w:rsidP="00CC0221">
      <w:pPr>
        <w:pStyle w:val="Nadpis3"/>
      </w:pPr>
      <w:bookmarkStart w:id="53" w:name="_Toc471749136"/>
      <w:r w:rsidRPr="00CC0221">
        <w:t>LED PÁSKY</w:t>
      </w:r>
      <w:bookmarkEnd w:id="53"/>
    </w:p>
    <w:p w:rsidR="00631BB6" w:rsidRDefault="007D778D" w:rsidP="003C7A61">
      <w:pPr>
        <w:rPr>
          <w:color w:val="333333"/>
          <w:shd w:val="clear" w:color="auto" w:fill="FFFFFF"/>
        </w:rPr>
      </w:pPr>
      <w:r>
        <w:rPr>
          <w:noProof/>
        </w:rPr>
        <w:pict>
          <v:shape id="_x0000_s1028" type="#_x0000_t202" style="position:absolute;left:0;text-align:left;margin-left:1.4pt;margin-top:294.25pt;width:439.05pt;height:.05pt;z-index:251664384" wrapcoords="-37 0 -37 21000 21600 21000 21600 0 -37 0" stroked="f">
            <v:textbox style="mso-next-textbox:#_x0000_s1028;mso-fit-shape-to-text:t" inset="0,0,0,0">
              <w:txbxContent>
                <w:p w:rsidR="00FA6877" w:rsidRPr="00FE0589" w:rsidRDefault="00FA6877" w:rsidP="00303E0D">
                  <w:pPr>
                    <w:pStyle w:val="Titulek"/>
                    <w:rPr>
                      <w:noProof/>
                      <w:color w:val="333333"/>
                    </w:rPr>
                  </w:pPr>
                  <w:r>
                    <w:t>Obr. 3 SMD 5050 LED diody</w:t>
                  </w:r>
                </w:p>
              </w:txbxContent>
            </v:textbox>
            <w10:wrap type="tight"/>
          </v:shape>
        </w:pict>
      </w:r>
      <w:r w:rsidR="00F30905" w:rsidRPr="00ED6FE4">
        <w:rPr>
          <w:noProof/>
          <w:color w:val="333333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2231390</wp:posOffset>
            </wp:positionV>
            <wp:extent cx="5575935" cy="1449070"/>
            <wp:effectExtent l="0" t="0" r="0" b="0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C58" w:rsidRPr="00ED6FE4">
        <w:rPr>
          <w:noProof/>
        </w:rPr>
        <w:t>Použité LED pásky jsou typu</w:t>
      </w:r>
      <w:r w:rsidR="00631BB6" w:rsidRPr="00ED6FE4">
        <w:rPr>
          <w:color w:val="333333"/>
          <w:szCs w:val="22"/>
          <w:shd w:val="clear" w:color="auto" w:fill="FFFFFF"/>
        </w:rPr>
        <w:t xml:space="preserve"> SMD 5050. </w:t>
      </w:r>
      <w:r w:rsidR="00130C58" w:rsidRPr="00ED6FE4">
        <w:rPr>
          <w:color w:val="333333"/>
          <w:szCs w:val="22"/>
          <w:shd w:val="clear" w:color="auto" w:fill="FFFFFF"/>
        </w:rPr>
        <w:t>Pásek je</w:t>
      </w:r>
      <w:r w:rsidR="00631BB6" w:rsidRPr="00ED6FE4">
        <w:rPr>
          <w:color w:val="333333"/>
          <w:szCs w:val="22"/>
          <w:shd w:val="clear" w:color="auto" w:fill="FFFFFF"/>
        </w:rPr>
        <w:t xml:space="preserve"> vyroben z pružného materiálu. </w:t>
      </w:r>
      <w:r w:rsidR="00130C58" w:rsidRPr="00ED6FE4">
        <w:rPr>
          <w:color w:val="333333"/>
          <w:szCs w:val="22"/>
          <w:shd w:val="clear" w:color="auto" w:fill="FFFFFF"/>
        </w:rPr>
        <w:t>LED pásek m</w:t>
      </w:r>
      <w:r w:rsidR="00631BB6" w:rsidRPr="00ED6FE4">
        <w:rPr>
          <w:color w:val="333333"/>
          <w:szCs w:val="22"/>
          <w:shd w:val="clear" w:color="auto" w:fill="FFFFFF"/>
        </w:rPr>
        <w:t>ůž</w:t>
      </w:r>
      <w:r w:rsidR="00130C58" w:rsidRPr="00ED6FE4">
        <w:rPr>
          <w:color w:val="333333"/>
          <w:szCs w:val="22"/>
          <w:shd w:val="clear" w:color="auto" w:fill="FFFFFF"/>
        </w:rPr>
        <w:t>eme</w:t>
      </w:r>
      <w:r w:rsidR="005915E9">
        <w:rPr>
          <w:color w:val="333333"/>
          <w:szCs w:val="22"/>
          <w:shd w:val="clear" w:color="auto" w:fill="FFFFFF"/>
        </w:rPr>
        <w:t xml:space="preserve"> </w:t>
      </w:r>
      <w:r w:rsidR="00130C58" w:rsidRPr="00ED6FE4">
        <w:rPr>
          <w:color w:val="333333"/>
          <w:szCs w:val="22"/>
          <w:shd w:val="clear" w:color="auto" w:fill="FFFFFF"/>
        </w:rPr>
        <w:t>zkrátit</w:t>
      </w:r>
      <w:r w:rsidR="005915E9">
        <w:rPr>
          <w:color w:val="333333"/>
          <w:szCs w:val="22"/>
          <w:shd w:val="clear" w:color="auto" w:fill="FFFFFF"/>
        </w:rPr>
        <w:t xml:space="preserve"> </w:t>
      </w:r>
      <w:r w:rsidR="00130C58" w:rsidRPr="00ED6FE4">
        <w:rPr>
          <w:color w:val="333333"/>
          <w:szCs w:val="22"/>
          <w:shd w:val="clear" w:color="auto" w:fill="FFFFFF"/>
        </w:rPr>
        <w:t>na</w:t>
      </w:r>
      <w:r w:rsidR="00631BB6" w:rsidRPr="00ED6FE4">
        <w:rPr>
          <w:color w:val="333333"/>
          <w:szCs w:val="22"/>
          <w:shd w:val="clear" w:color="auto" w:fill="FFFFFF"/>
        </w:rPr>
        <w:t xml:space="preserve"> předem </w:t>
      </w:r>
      <w:r w:rsidR="00631BB6" w:rsidRPr="00ED6FE4">
        <w:rPr>
          <w:color w:val="333333"/>
          <w:shd w:val="clear" w:color="auto" w:fill="FFFFFF"/>
        </w:rPr>
        <w:t xml:space="preserve">určených úsecích, takže si je naměříme podle sebe. </w:t>
      </w:r>
      <w:r w:rsidR="00604269" w:rsidRPr="00ED6FE4">
        <w:rPr>
          <w:color w:val="333333"/>
          <w:shd w:val="clear" w:color="auto" w:fill="FFFFFF"/>
        </w:rPr>
        <w:t>Z LED pásku</w:t>
      </w:r>
      <w:r w:rsidR="00631BB6" w:rsidRPr="00ED6FE4">
        <w:rPr>
          <w:color w:val="333333"/>
          <w:shd w:val="clear" w:color="auto" w:fill="FFFFFF"/>
        </w:rPr>
        <w:t xml:space="preserve"> jsou</w:t>
      </w:r>
      <w:r w:rsidR="00604269" w:rsidRPr="00ED6FE4">
        <w:rPr>
          <w:color w:val="333333"/>
          <w:shd w:val="clear" w:color="auto" w:fill="FFFFFF"/>
        </w:rPr>
        <w:t xml:space="preserve"> vyvedeny</w:t>
      </w:r>
      <w:r w:rsidR="00631BB6" w:rsidRPr="00ED6FE4">
        <w:rPr>
          <w:color w:val="333333"/>
          <w:shd w:val="clear" w:color="auto" w:fill="FFFFFF"/>
        </w:rPr>
        <w:t xml:space="preserve"> čtyři dráty: 12</w:t>
      </w:r>
      <w:r w:rsidR="00CC0221">
        <w:rPr>
          <w:color w:val="333333"/>
          <w:shd w:val="clear" w:color="auto" w:fill="FFFFFF"/>
        </w:rPr>
        <w:t> </w:t>
      </w:r>
      <w:r w:rsidR="00631BB6" w:rsidRPr="00ED6FE4">
        <w:rPr>
          <w:color w:val="333333"/>
          <w:shd w:val="clear" w:color="auto" w:fill="FFFFFF"/>
        </w:rPr>
        <w:t xml:space="preserve">V, R, G a B. </w:t>
      </w:r>
      <w:r w:rsidR="00604269" w:rsidRPr="00ED6FE4">
        <w:rPr>
          <w:color w:val="333333"/>
          <w:shd w:val="clear" w:color="auto" w:fill="FFFFFF"/>
        </w:rPr>
        <w:t>LED pásky ovládáme</w:t>
      </w:r>
      <w:r w:rsidR="00631BB6" w:rsidRPr="00ED6FE4">
        <w:rPr>
          <w:color w:val="333333"/>
          <w:shd w:val="clear" w:color="auto" w:fill="FFFFFF"/>
        </w:rPr>
        <w:t xml:space="preserve"> tím, že d</w:t>
      </w:r>
      <w:r w:rsidR="00631BB6" w:rsidRPr="00ED6FE4">
        <w:rPr>
          <w:color w:val="333333"/>
          <w:shd w:val="clear" w:color="auto" w:fill="FFFFFF"/>
        </w:rPr>
        <w:t>o</w:t>
      </w:r>
      <w:r w:rsidR="00631BB6" w:rsidRPr="00ED6FE4">
        <w:rPr>
          <w:color w:val="333333"/>
          <w:shd w:val="clear" w:color="auto" w:fill="FFFFFF"/>
        </w:rPr>
        <w:t>dáme 12</w:t>
      </w:r>
      <w:r w:rsidR="00CC0221">
        <w:rPr>
          <w:color w:val="333333"/>
          <w:shd w:val="clear" w:color="auto" w:fill="FFFFFF"/>
        </w:rPr>
        <w:t> </w:t>
      </w:r>
      <w:r w:rsidR="00631BB6" w:rsidRPr="00ED6FE4">
        <w:rPr>
          <w:color w:val="333333"/>
          <w:shd w:val="clear" w:color="auto" w:fill="FFFFFF"/>
        </w:rPr>
        <w:t xml:space="preserve">V na </w:t>
      </w:r>
      <w:r w:rsidR="00130C58" w:rsidRPr="00ED6FE4">
        <w:rPr>
          <w:color w:val="333333"/>
          <w:shd w:val="clear" w:color="auto" w:fill="FFFFFF"/>
        </w:rPr>
        <w:t>napájecí pin</w:t>
      </w:r>
      <w:r w:rsidR="00631BB6" w:rsidRPr="00ED6FE4">
        <w:rPr>
          <w:color w:val="333333"/>
          <w:shd w:val="clear" w:color="auto" w:fill="FFFFFF"/>
        </w:rPr>
        <w:t xml:space="preserve"> a pak uzemníme kt</w:t>
      </w:r>
      <w:r w:rsidR="00604269" w:rsidRPr="00ED6FE4">
        <w:rPr>
          <w:color w:val="333333"/>
          <w:shd w:val="clear" w:color="auto" w:fill="FFFFFF"/>
        </w:rPr>
        <w:t>erý</w:t>
      </w:r>
      <w:r w:rsidR="00631BB6" w:rsidRPr="00ED6FE4">
        <w:rPr>
          <w:color w:val="333333"/>
          <w:shd w:val="clear" w:color="auto" w:fill="FFFFFF"/>
        </w:rPr>
        <w:t xml:space="preserve">koli jiný pin na dokončení obvodu, což způsobuje, že se rozsvítí odpovídající barva. Například, pokud jsme </w:t>
      </w:r>
      <w:proofErr w:type="gramStart"/>
      <w:r w:rsidR="00631BB6" w:rsidRPr="00ED6FE4">
        <w:rPr>
          <w:color w:val="333333"/>
          <w:shd w:val="clear" w:color="auto" w:fill="FFFFFF"/>
        </w:rPr>
        <w:t>uzemnili</w:t>
      </w:r>
      <w:proofErr w:type="gramEnd"/>
      <w:r w:rsidR="00631BB6" w:rsidRPr="00ED6FE4">
        <w:rPr>
          <w:color w:val="333333"/>
          <w:shd w:val="clear" w:color="auto" w:fill="FFFFFF"/>
        </w:rPr>
        <w:t xml:space="preserve"> R </w:t>
      </w:r>
      <w:r w:rsidR="00604269" w:rsidRPr="00ED6FE4">
        <w:rPr>
          <w:color w:val="333333"/>
          <w:shd w:val="clear" w:color="auto" w:fill="FFFFFF"/>
        </w:rPr>
        <w:t>pin</w:t>
      </w:r>
      <w:r w:rsidR="00631BB6" w:rsidRPr="00ED6FE4">
        <w:rPr>
          <w:color w:val="333333"/>
          <w:shd w:val="clear" w:color="auto" w:fill="FFFFFF"/>
        </w:rPr>
        <w:t xml:space="preserve"> pak se </w:t>
      </w:r>
      <w:proofErr w:type="gramStart"/>
      <w:r w:rsidR="00631BB6" w:rsidRPr="00ED6FE4">
        <w:rPr>
          <w:color w:val="333333"/>
          <w:shd w:val="clear" w:color="auto" w:fill="FFFFFF"/>
        </w:rPr>
        <w:t>rozsvítí</w:t>
      </w:r>
      <w:proofErr w:type="gramEnd"/>
      <w:r w:rsidR="00631BB6" w:rsidRPr="00ED6FE4">
        <w:rPr>
          <w:color w:val="333333"/>
          <w:shd w:val="clear" w:color="auto" w:fill="FFFFFF"/>
        </w:rPr>
        <w:t xml:space="preserve"> plnou červenou.</w:t>
      </w:r>
    </w:p>
    <w:p w:rsidR="00FD60F8" w:rsidRPr="00ED6FE4" w:rsidRDefault="00FD60F8" w:rsidP="003C7A61">
      <w:pPr>
        <w:rPr>
          <w:strike/>
          <w:color w:val="333333"/>
          <w:shd w:val="clear" w:color="auto" w:fill="FFFFFF"/>
        </w:rPr>
      </w:pPr>
    </w:p>
    <w:p w:rsidR="00F30905" w:rsidRPr="00ED6FE4" w:rsidRDefault="007D778D" w:rsidP="003C7A61">
      <w:pPr>
        <w:rPr>
          <w:sz w:val="28"/>
        </w:rPr>
      </w:pPr>
      <w:r>
        <w:rPr>
          <w:noProof/>
        </w:rPr>
        <w:pict>
          <v:shape id="_x0000_s1029" type="#_x0000_t202" style="position:absolute;left:0;text-align:left;margin-left:87.65pt;margin-top:224.25pt;width:240.3pt;height:.05pt;z-index:251666432" stroked="f">
            <v:textbox style="mso-next-textbox:#_x0000_s1029;mso-fit-shape-to-text:t" inset="0,0,0,0">
              <w:txbxContent>
                <w:p w:rsidR="00FA6877" w:rsidRPr="00A32DF2" w:rsidRDefault="00FA6877" w:rsidP="00E915CD">
                  <w:pPr>
                    <w:pStyle w:val="Titulek"/>
                    <w:rPr>
                      <w:noProof/>
                      <w:sz w:val="28"/>
                    </w:rPr>
                  </w:pPr>
                  <w:r>
                    <w:t>Obr. 4 LED pásek</w:t>
                  </w:r>
                </w:p>
              </w:txbxContent>
            </v:textbox>
            <w10:wrap type="square"/>
          </v:shape>
        </w:pict>
      </w:r>
      <w:r w:rsidR="00F30905" w:rsidRPr="00ED6FE4"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1112161</wp:posOffset>
            </wp:positionH>
            <wp:positionV relativeFrom="paragraph">
              <wp:posOffset>56460</wp:posOffset>
            </wp:positionV>
            <wp:extent cx="3050154" cy="2735248"/>
            <wp:effectExtent l="19050" t="0" r="0" b="0"/>
            <wp:wrapSquare wrapText="bothSides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154" cy="273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3E0D" w:rsidRPr="00CC0221" w:rsidRDefault="00ED6FE4" w:rsidP="00CC0221">
      <w:pPr>
        <w:pStyle w:val="Nadpis3"/>
      </w:pPr>
      <w:bookmarkStart w:id="54" w:name="_Toc470333494"/>
      <w:bookmarkStart w:id="55" w:name="_Toc470333829"/>
      <w:r w:rsidRPr="00CC0221">
        <w:lastRenderedPageBreak/>
        <w:tab/>
      </w:r>
      <w:bookmarkStart w:id="56" w:name="_Toc471749137"/>
      <w:bookmarkEnd w:id="54"/>
      <w:bookmarkEnd w:id="55"/>
      <w:r w:rsidRPr="00CC0221">
        <w:t>TRANZISTOR</w:t>
      </w:r>
      <w:bookmarkEnd w:id="56"/>
    </w:p>
    <w:p w:rsidR="00303E0D" w:rsidRPr="00ED6FE4" w:rsidRDefault="00303E0D" w:rsidP="00303E0D">
      <w:pPr>
        <w:rPr>
          <w:color w:val="252525"/>
          <w:shd w:val="clear" w:color="auto" w:fill="FFFFFF"/>
        </w:rPr>
      </w:pPr>
      <w:r w:rsidRPr="00ED6FE4">
        <w:rPr>
          <w:bCs/>
          <w:color w:val="252525"/>
          <w:shd w:val="clear" w:color="auto" w:fill="FFFFFF"/>
        </w:rPr>
        <w:t>Tranzistor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color w:val="252525"/>
          <w:shd w:val="clear" w:color="auto" w:fill="FFFFFF"/>
        </w:rPr>
        <w:t>je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polovodičová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součástka</w:t>
      </w:r>
      <w:r w:rsidRPr="00ED6FE4">
        <w:rPr>
          <w:color w:val="252525"/>
          <w:shd w:val="clear" w:color="auto" w:fill="FFFFFF"/>
        </w:rPr>
        <w:t>, kterou tvoří dvojice</w:t>
      </w:r>
      <w:r w:rsidR="005915E9">
        <w:rPr>
          <w:color w:val="252525"/>
          <w:shd w:val="clear" w:color="auto" w:fill="FFFFFF"/>
        </w:rPr>
        <w:t xml:space="preserve"> </w:t>
      </w:r>
      <w:r w:rsidRPr="00ED6FE4">
        <w:rPr>
          <w:shd w:val="clear" w:color="auto" w:fill="FFFFFF"/>
        </w:rPr>
        <w:t>přechodů PN</w:t>
      </w:r>
      <w:r w:rsidRPr="00ED6FE4">
        <w:rPr>
          <w:color w:val="252525"/>
          <w:shd w:val="clear" w:color="auto" w:fill="FFFFFF"/>
        </w:rPr>
        <w:t>. Tranzistory jsou základní aktivní součástky, které se používají jako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zesilovače</w:t>
      </w:r>
      <w:r w:rsidRPr="00ED6FE4">
        <w:rPr>
          <w:color w:val="252525"/>
          <w:shd w:val="clear" w:color="auto" w:fill="FFFFFF"/>
        </w:rPr>
        <w:t>,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spínače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color w:val="252525"/>
          <w:shd w:val="clear" w:color="auto" w:fill="FFFFFF"/>
        </w:rPr>
        <w:t>a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invertory</w:t>
      </w:r>
      <w:r w:rsidRPr="00ED6FE4">
        <w:rPr>
          <w:color w:val="252525"/>
          <w:shd w:val="clear" w:color="auto" w:fill="FFFFFF"/>
        </w:rPr>
        <w:t>. Jsou základem všech dnešních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integrovaných obvodů</w:t>
      </w:r>
      <w:r w:rsidRPr="00ED6FE4">
        <w:rPr>
          <w:color w:val="252525"/>
          <w:shd w:val="clear" w:color="auto" w:fill="FFFFFF"/>
        </w:rPr>
        <w:t>, jako např.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procesorů</w:t>
      </w:r>
      <w:r w:rsidRPr="00ED6FE4">
        <w:rPr>
          <w:color w:val="252525"/>
          <w:shd w:val="clear" w:color="auto" w:fill="FFFFFF"/>
        </w:rPr>
        <w:t>,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shd w:val="clear" w:color="auto" w:fill="FFFFFF"/>
        </w:rPr>
        <w:t>pamětí</w:t>
      </w:r>
      <w:r w:rsidRPr="00ED6FE4">
        <w:rPr>
          <w:rStyle w:val="apple-converted-space"/>
          <w:color w:val="252525"/>
          <w:shd w:val="clear" w:color="auto" w:fill="FFFFFF"/>
        </w:rPr>
        <w:t> </w:t>
      </w:r>
      <w:r w:rsidRPr="00ED6FE4">
        <w:rPr>
          <w:color w:val="252525"/>
          <w:shd w:val="clear" w:color="auto" w:fill="FFFFFF"/>
        </w:rPr>
        <w:t>atd.</w:t>
      </w:r>
    </w:p>
    <w:p w:rsidR="00303E0D" w:rsidRPr="00ED6FE4" w:rsidRDefault="00303E0D" w:rsidP="00303E0D">
      <w:r w:rsidRPr="00ED6FE4">
        <w:t xml:space="preserve">TIP31 tranzistory jsou označeny jako TIP31A, TIP31B, </w:t>
      </w:r>
      <w:r w:rsidR="00E915CD" w:rsidRPr="00ED6FE4">
        <w:t xml:space="preserve"> TIP31C, </w:t>
      </w:r>
      <w:r w:rsidRPr="00ED6FE4">
        <w:t>TIP31</w:t>
      </w:r>
      <w:r w:rsidR="00E915CD" w:rsidRPr="00ED6FE4">
        <w:t>.</w:t>
      </w:r>
    </w:p>
    <w:p w:rsidR="00E915CD" w:rsidRPr="00ED6FE4" w:rsidRDefault="00E915CD" w:rsidP="00303E0D">
      <w:r w:rsidRPr="00ED6FE4">
        <w:t>Pro svoji práci jsem použil tranzistory TIP31C.</w:t>
      </w:r>
    </w:p>
    <w:p w:rsidR="00E915CD" w:rsidRPr="00ED6FE4" w:rsidRDefault="007D778D" w:rsidP="00303E0D">
      <w:r>
        <w:rPr>
          <w:noProof/>
        </w:rPr>
        <w:pict>
          <v:shape id="_x0000_s1030" type="#_x0000_t202" style="position:absolute;left:0;text-align:left;margin-left:195.65pt;margin-top:180.45pt;width:242.4pt;height:.05pt;z-index:251669504" wrapcoords="-67 0 -67 21000 21600 21000 21600 0 -67 0" stroked="f">
            <v:textbox style="mso-next-textbox:#_x0000_s1030;mso-fit-shape-to-text:t" inset="0,0,0,0">
              <w:txbxContent>
                <w:p w:rsidR="00FA6877" w:rsidRPr="00BF4C88" w:rsidRDefault="00FA6877" w:rsidP="004D1348">
                  <w:pPr>
                    <w:pStyle w:val="Titulek"/>
                    <w:jc w:val="both"/>
                    <w:rPr>
                      <w:b/>
                      <w:noProof/>
                    </w:rPr>
                  </w:pPr>
                  <w:r>
                    <w:t>Obr. 5 Tranzistor TIP32</w:t>
                  </w:r>
                </w:p>
              </w:txbxContent>
            </v:textbox>
            <w10:wrap type="tight"/>
          </v:shape>
        </w:pict>
      </w:r>
      <w:r w:rsidR="004D1348" w:rsidRPr="00ED6FE4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2484755</wp:posOffset>
            </wp:positionH>
            <wp:positionV relativeFrom="paragraph">
              <wp:posOffset>43815</wp:posOffset>
            </wp:positionV>
            <wp:extent cx="3078480" cy="2190750"/>
            <wp:effectExtent l="19050" t="0" r="7620" b="0"/>
            <wp:wrapTight wrapText="bothSides">
              <wp:wrapPolygon edited="0">
                <wp:start x="-134" y="0"/>
                <wp:lineTo x="-134" y="21412"/>
                <wp:lineTo x="21653" y="21412"/>
                <wp:lineTo x="21653" y="0"/>
                <wp:lineTo x="-134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15CD" w:rsidRPr="00ED6FE4">
        <w:t>Parametry:</w:t>
      </w:r>
    </w:p>
    <w:p w:rsidR="00E915CD" w:rsidRPr="00ED6FE4" w:rsidRDefault="00E915CD" w:rsidP="006D7E2B">
      <w:pPr>
        <w:numPr>
          <w:ilvl w:val="0"/>
          <w:numId w:val="9"/>
        </w:numPr>
      </w:pPr>
      <w:r w:rsidRPr="00ED6FE4">
        <w:t>Napětí: 115</w:t>
      </w:r>
      <w:r w:rsidR="00CC0221">
        <w:t> </w:t>
      </w:r>
      <w:r w:rsidRPr="00ED6FE4">
        <w:t>V</w:t>
      </w:r>
    </w:p>
    <w:p w:rsidR="00E915CD" w:rsidRPr="00ED6FE4" w:rsidRDefault="00E915CD" w:rsidP="006D7E2B">
      <w:pPr>
        <w:numPr>
          <w:ilvl w:val="0"/>
          <w:numId w:val="9"/>
        </w:numPr>
      </w:pPr>
      <w:r w:rsidRPr="00ED6FE4">
        <w:t>Proud: 3</w:t>
      </w:r>
      <w:r w:rsidR="00CC0221">
        <w:t> </w:t>
      </w:r>
      <w:r w:rsidRPr="00ED6FE4">
        <w:t>A</w:t>
      </w:r>
    </w:p>
    <w:p w:rsidR="004D1348" w:rsidRPr="00ED6FE4" w:rsidRDefault="00E915CD" w:rsidP="006D7E2B">
      <w:pPr>
        <w:numPr>
          <w:ilvl w:val="0"/>
          <w:numId w:val="9"/>
        </w:numPr>
      </w:pPr>
      <w:r w:rsidRPr="00ED6FE4">
        <w:t>Výkon: 40</w:t>
      </w:r>
      <w:r w:rsidR="00CC0221">
        <w:t> </w:t>
      </w:r>
      <w:r w:rsidRPr="00ED6FE4">
        <w:t>W</w:t>
      </w:r>
    </w:p>
    <w:p w:rsidR="004D1348" w:rsidRPr="00ED6FE4" w:rsidRDefault="004D1348" w:rsidP="00343155">
      <w:pPr>
        <w:ind w:left="720"/>
      </w:pPr>
    </w:p>
    <w:p w:rsidR="004D1348" w:rsidRPr="00ED6FE4" w:rsidRDefault="004D1348" w:rsidP="004D1348">
      <w:pPr>
        <w:ind w:left="720"/>
      </w:pPr>
    </w:p>
    <w:p w:rsidR="004D1348" w:rsidRPr="00ED6FE4" w:rsidRDefault="004D1348" w:rsidP="004D1348">
      <w:pPr>
        <w:ind w:left="720"/>
      </w:pPr>
    </w:p>
    <w:p w:rsidR="004D1348" w:rsidRPr="00ED6FE4" w:rsidRDefault="004D1348" w:rsidP="006D7E2B">
      <w:pPr>
        <w:pStyle w:val="Odstavecseseznamem"/>
        <w:numPr>
          <w:ilvl w:val="1"/>
          <w:numId w:val="8"/>
        </w:numPr>
        <w:contextualSpacing w:val="0"/>
        <w:rPr>
          <w:vanish/>
        </w:rPr>
      </w:pPr>
    </w:p>
    <w:p w:rsidR="00E915CD" w:rsidRPr="00CC0221" w:rsidRDefault="00E915CD" w:rsidP="00CC0221">
      <w:pPr>
        <w:pStyle w:val="Nadpis2"/>
      </w:pPr>
      <w:bookmarkStart w:id="57" w:name="_Toc471573991"/>
      <w:bookmarkStart w:id="58" w:name="_Toc471574078"/>
      <w:bookmarkStart w:id="59" w:name="_Toc471749138"/>
      <w:bookmarkEnd w:id="57"/>
      <w:bookmarkEnd w:id="58"/>
      <w:r w:rsidRPr="00CC0221">
        <w:t>Software</w:t>
      </w:r>
      <w:bookmarkEnd w:id="59"/>
    </w:p>
    <w:p w:rsidR="00E915CD" w:rsidRPr="00ED6FE4" w:rsidRDefault="00E915CD" w:rsidP="00E915CD">
      <w:proofErr w:type="spellStart"/>
      <w:r w:rsidRPr="00ED6FE4">
        <w:t>Arduino</w:t>
      </w:r>
      <w:r w:rsidR="00604269" w:rsidRPr="00ED6FE4">
        <w:t>IDE</w:t>
      </w:r>
      <w:proofErr w:type="spellEnd"/>
      <w:r w:rsidRPr="00ED6FE4">
        <w:t xml:space="preserve"> (IDE- </w:t>
      </w:r>
      <w:proofErr w:type="spellStart"/>
      <w:r w:rsidRPr="00ED6FE4">
        <w:t>Integrated</w:t>
      </w:r>
      <w:proofErr w:type="spellEnd"/>
      <w:r w:rsidR="005915E9">
        <w:t xml:space="preserve"> </w:t>
      </w:r>
      <w:proofErr w:type="spellStart"/>
      <w:r w:rsidRPr="00ED6FE4">
        <w:t>Development</w:t>
      </w:r>
      <w:proofErr w:type="spellEnd"/>
      <w:r w:rsidR="005915E9">
        <w:t xml:space="preserve"> </w:t>
      </w:r>
      <w:proofErr w:type="spellStart"/>
      <w:r w:rsidRPr="00ED6FE4">
        <w:t>Environment</w:t>
      </w:r>
      <w:proofErr w:type="spellEnd"/>
      <w:r w:rsidRPr="00ED6FE4">
        <w:t xml:space="preserve">) obsahuje textový editor pro </w:t>
      </w:r>
      <w:r w:rsidR="004D1348" w:rsidRPr="00ED6FE4">
        <w:t>ps</w:t>
      </w:r>
      <w:r w:rsidR="004D1348" w:rsidRPr="00ED6FE4">
        <w:t>a</w:t>
      </w:r>
      <w:r w:rsidR="004D1348" w:rsidRPr="00ED6FE4">
        <w:t>ní kódu</w:t>
      </w:r>
      <w:r w:rsidRPr="00ED6FE4">
        <w:t>, textov</w:t>
      </w:r>
      <w:r w:rsidR="004D1348" w:rsidRPr="00ED6FE4">
        <w:t>ou</w:t>
      </w:r>
      <w:r w:rsidRPr="00ED6FE4">
        <w:t xml:space="preserve"> konzoli, nástrojovou lištu s tlačítky pro společných funkcí a řadou nab</w:t>
      </w:r>
      <w:r w:rsidRPr="00ED6FE4">
        <w:t>í</w:t>
      </w:r>
      <w:r w:rsidR="004D1348" w:rsidRPr="00ED6FE4">
        <w:t xml:space="preserve">dek. To se připojí k </w:t>
      </w:r>
      <w:r w:rsidR="000200A9" w:rsidRPr="00ED6FE4">
        <w:t>hardwaru, nahraje</w:t>
      </w:r>
      <w:r w:rsidRPr="00ED6FE4">
        <w:t xml:space="preserve"> programy a </w:t>
      </w:r>
      <w:r w:rsidR="004D1348" w:rsidRPr="00ED6FE4">
        <w:t>komunikuje</w:t>
      </w:r>
      <w:r w:rsidRPr="00ED6FE4">
        <w:t xml:space="preserve"> s nimi.</w:t>
      </w:r>
      <w:r w:rsidR="004D1348" w:rsidRPr="00ED6FE4">
        <w:t xml:space="preserve"> Programy jsou z</w:t>
      </w:r>
      <w:r w:rsidR="004D1348" w:rsidRPr="00ED6FE4">
        <w:t>a</w:t>
      </w:r>
      <w:r w:rsidR="004D1348" w:rsidRPr="00ED6FE4">
        <w:t xml:space="preserve">psány v textovém editoru a jsou uloženy s příponou </w:t>
      </w:r>
      <w:proofErr w:type="gramStart"/>
      <w:r w:rsidR="004D1348" w:rsidRPr="00ED6FE4">
        <w:t>souboru .</w:t>
      </w:r>
      <w:proofErr w:type="spellStart"/>
      <w:r w:rsidR="004D1348" w:rsidRPr="00ED6FE4">
        <w:t>ino</w:t>
      </w:r>
      <w:proofErr w:type="spellEnd"/>
      <w:proofErr w:type="gramEnd"/>
      <w:r w:rsidR="004D1348" w:rsidRPr="00ED6FE4">
        <w:t>. Poskytuje zpětnou vazbu při ukládání a exportu a také zobrazuje chyby.</w:t>
      </w:r>
    </w:p>
    <w:p w:rsidR="004D1348" w:rsidRPr="00ED6FE4" w:rsidRDefault="004D1348" w:rsidP="004D1348">
      <w:pPr>
        <w:keepNext/>
        <w:jc w:val="center"/>
      </w:pPr>
      <w:r w:rsidRPr="00ED6FE4">
        <w:rPr>
          <w:noProof/>
        </w:rPr>
        <w:drawing>
          <wp:inline distT="0" distB="0" distL="0" distR="0">
            <wp:extent cx="3258988" cy="1440273"/>
            <wp:effectExtent l="1905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78" cy="144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48" w:rsidRDefault="004027AB" w:rsidP="004D1348">
      <w:pPr>
        <w:pStyle w:val="Titulek"/>
      </w:pPr>
      <w:r w:rsidRPr="00ED6FE4">
        <w:t xml:space="preserve">Obr. </w:t>
      </w:r>
      <w:r w:rsidR="004D1348" w:rsidRPr="00ED6FE4">
        <w:t xml:space="preserve">6 Logo </w:t>
      </w:r>
      <w:proofErr w:type="spellStart"/>
      <w:r w:rsidR="004D1348" w:rsidRPr="00ED6FE4">
        <w:t>arduino</w:t>
      </w:r>
      <w:proofErr w:type="spellEnd"/>
      <w:r w:rsidR="004D1348" w:rsidRPr="00ED6FE4">
        <w:t xml:space="preserve"> IDE</w:t>
      </w:r>
    </w:p>
    <w:p w:rsidR="00FD60F8" w:rsidRDefault="00FD60F8" w:rsidP="00FD60F8">
      <w:pPr>
        <w:pStyle w:val="Nadpis2"/>
      </w:pPr>
      <w:bookmarkStart w:id="60" w:name="_Toc471749139"/>
      <w:proofErr w:type="spellStart"/>
      <w:r>
        <w:lastRenderedPageBreak/>
        <w:t>Fritzing</w:t>
      </w:r>
      <w:bookmarkEnd w:id="60"/>
      <w:proofErr w:type="spellEnd"/>
    </w:p>
    <w:p w:rsidR="00FD60F8" w:rsidRPr="00FD60F8" w:rsidRDefault="00FD60F8" w:rsidP="001B0123">
      <w:pPr>
        <w:pStyle w:val="Nadpis5"/>
      </w:pPr>
      <w:bookmarkStart w:id="61" w:name="_Toc471738572"/>
      <w:bookmarkStart w:id="62" w:name="_Toc471748208"/>
      <w:bookmarkStart w:id="63" w:name="_Toc471749140"/>
      <w:proofErr w:type="spellStart"/>
      <w:r w:rsidRPr="00FD60F8">
        <w:t>Fritzing</w:t>
      </w:r>
      <w:proofErr w:type="spellEnd"/>
      <w:r w:rsidRPr="00FD60F8">
        <w:t xml:space="preserve"> je open-source program pro tvorbu schémat zapojení. Obsahuje velké množství elektronických komponentů, se kterými můžeme pracovat. Pokud v programu nějaká so</w:t>
      </w:r>
      <w:r w:rsidRPr="00FD60F8">
        <w:t>u</w:t>
      </w:r>
      <w:r w:rsidRPr="00FD60F8">
        <w:t>částka není, je možné ji do knihovny programu přidat. Součástí je také navrhování fyzick</w:t>
      </w:r>
      <w:r w:rsidRPr="00FD60F8">
        <w:t>é</w:t>
      </w:r>
      <w:r w:rsidRPr="00FD60F8">
        <w:t>ho rozmístění komponentů na plošném spoji. Výsledné schéma můžeme uložit jako obr</w:t>
      </w:r>
      <w:r w:rsidRPr="00FD60F8">
        <w:t>á</w:t>
      </w:r>
      <w:r w:rsidRPr="00FD60F8">
        <w:t>zek nebo jako šablonu pro vyleptání plošného spoje.</w:t>
      </w:r>
      <w:bookmarkEnd w:id="61"/>
      <w:bookmarkEnd w:id="62"/>
      <w:bookmarkEnd w:id="63"/>
    </w:p>
    <w:p w:rsidR="00FD60F8" w:rsidRDefault="00FD60F8" w:rsidP="00FD60F8">
      <w:pPr>
        <w:keepNext/>
      </w:pPr>
      <w:r>
        <w:rPr>
          <w:noProof/>
        </w:rPr>
        <w:drawing>
          <wp:inline distT="0" distB="0" distL="0" distR="0">
            <wp:extent cx="5572125" cy="3124200"/>
            <wp:effectExtent l="19050" t="0" r="9525" b="0"/>
            <wp:docPr id="1" name="obrázek 4" descr="maxres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xresdefaul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F8" w:rsidRPr="00FD60F8" w:rsidRDefault="00FD60F8" w:rsidP="00FD60F8">
      <w:pPr>
        <w:pStyle w:val="Titulek"/>
      </w:pPr>
      <w:r>
        <w:t xml:space="preserve">Obr. 7 </w:t>
      </w:r>
      <w:proofErr w:type="spellStart"/>
      <w:r>
        <w:t>Fritzing</w:t>
      </w:r>
      <w:proofErr w:type="spellEnd"/>
    </w:p>
    <w:p w:rsidR="00ED6FE4" w:rsidRPr="00CC0221" w:rsidRDefault="00ED6FE4" w:rsidP="00CC0221">
      <w:pPr>
        <w:pStyle w:val="Nadpis1"/>
      </w:pPr>
      <w:bookmarkStart w:id="64" w:name="_Toc471749141"/>
      <w:r w:rsidRPr="00CC0221">
        <w:lastRenderedPageBreak/>
        <w:t>ZPŮSOBY ŘEŠENÍ A POUŽITÉ POSTUPY</w:t>
      </w:r>
      <w:bookmarkEnd w:id="64"/>
    </w:p>
    <w:p w:rsidR="001F14CB" w:rsidRPr="00CC0221" w:rsidRDefault="00ED6FE4" w:rsidP="00CC0221">
      <w:pPr>
        <w:pStyle w:val="Nadpis2"/>
      </w:pPr>
      <w:bookmarkStart w:id="65" w:name="_Toc471749142"/>
      <w:r w:rsidRPr="00CC0221">
        <w:t>S</w:t>
      </w:r>
      <w:r w:rsidR="001F14CB" w:rsidRPr="00CC0221">
        <w:t>EZNAM NUTNÝCH SOUČÁSTEK</w:t>
      </w:r>
      <w:bookmarkEnd w:id="65"/>
    </w:p>
    <w:p w:rsidR="008E5E32" w:rsidRPr="00ED6FE4" w:rsidRDefault="006E462D" w:rsidP="006D7E2B">
      <w:pPr>
        <w:numPr>
          <w:ilvl w:val="0"/>
          <w:numId w:val="11"/>
        </w:numPr>
      </w:pPr>
      <w:r w:rsidRPr="00ED6FE4">
        <w:t>ESP8266 node</w:t>
      </w:r>
      <w:r w:rsidR="00C42B92" w:rsidRPr="00ED6FE4">
        <w:t>MCUV</w:t>
      </w:r>
      <w:r w:rsidRPr="00ED6FE4">
        <w:t>3</w:t>
      </w:r>
    </w:p>
    <w:p w:rsidR="006E462D" w:rsidRPr="00ED6FE4" w:rsidRDefault="006E462D" w:rsidP="006D7E2B">
      <w:pPr>
        <w:numPr>
          <w:ilvl w:val="0"/>
          <w:numId w:val="11"/>
        </w:numPr>
      </w:pPr>
      <w:r w:rsidRPr="00ED6FE4">
        <w:t>LED pásek SMD 5050</w:t>
      </w:r>
    </w:p>
    <w:p w:rsidR="006E462D" w:rsidRPr="00ED6FE4" w:rsidRDefault="006E462D" w:rsidP="006D7E2B">
      <w:pPr>
        <w:numPr>
          <w:ilvl w:val="0"/>
          <w:numId w:val="11"/>
        </w:numPr>
      </w:pPr>
      <w:r w:rsidRPr="00ED6FE4">
        <w:t>Konvertor 12</w:t>
      </w:r>
      <w:r w:rsidR="00CC0221">
        <w:t> </w:t>
      </w:r>
      <w:r w:rsidRPr="00ED6FE4">
        <w:t>V na 3,3</w:t>
      </w:r>
      <w:r w:rsidR="00CC0221">
        <w:t> </w:t>
      </w:r>
      <w:r w:rsidRPr="00ED6FE4">
        <w:t>V</w:t>
      </w:r>
    </w:p>
    <w:p w:rsidR="002146A9" w:rsidRPr="00ED6FE4" w:rsidRDefault="002146A9" w:rsidP="006D7E2B">
      <w:pPr>
        <w:numPr>
          <w:ilvl w:val="0"/>
          <w:numId w:val="11"/>
        </w:numPr>
      </w:pPr>
      <w:r w:rsidRPr="00ED6FE4">
        <w:t>Adaptér na 12</w:t>
      </w:r>
      <w:r w:rsidR="00CC0221">
        <w:t> </w:t>
      </w:r>
      <w:r w:rsidRPr="00ED6FE4">
        <w:t>V</w:t>
      </w:r>
    </w:p>
    <w:p w:rsidR="006E462D" w:rsidRPr="00ED6FE4" w:rsidRDefault="006E462D" w:rsidP="006D7E2B">
      <w:pPr>
        <w:numPr>
          <w:ilvl w:val="0"/>
          <w:numId w:val="11"/>
        </w:numPr>
      </w:pPr>
      <w:r w:rsidRPr="00ED6FE4">
        <w:t>3x Tranzistor TIP31C</w:t>
      </w:r>
    </w:p>
    <w:p w:rsidR="006E462D" w:rsidRPr="00ED6FE4" w:rsidRDefault="006E462D" w:rsidP="006D7E2B">
      <w:pPr>
        <w:numPr>
          <w:ilvl w:val="0"/>
          <w:numId w:val="11"/>
        </w:numPr>
      </w:pPr>
      <w:r w:rsidRPr="00ED6FE4">
        <w:t>3x rezistor 10</w:t>
      </w:r>
      <w:r w:rsidR="00FD60F8">
        <w:t> </w:t>
      </w:r>
      <w:r w:rsidRPr="00ED6FE4">
        <w:t xml:space="preserve">KΩ </w:t>
      </w:r>
    </w:p>
    <w:p w:rsidR="002146A9" w:rsidRPr="00ED6FE4" w:rsidRDefault="006E462D" w:rsidP="006D7E2B">
      <w:pPr>
        <w:numPr>
          <w:ilvl w:val="0"/>
          <w:numId w:val="11"/>
        </w:numPr>
      </w:pPr>
      <w:proofErr w:type="spellStart"/>
      <w:r w:rsidRPr="00ED6FE4">
        <w:t>Nepájivé</w:t>
      </w:r>
      <w:proofErr w:type="spellEnd"/>
      <w:r w:rsidRPr="00ED6FE4">
        <w:t xml:space="preserve"> kontaktní pole</w:t>
      </w:r>
      <w:r w:rsidR="002146A9" w:rsidRPr="00ED6FE4">
        <w:t xml:space="preserve"> (později </w:t>
      </w:r>
      <w:proofErr w:type="spellStart"/>
      <w:r w:rsidR="002146A9" w:rsidRPr="00ED6FE4">
        <w:t>pájivé</w:t>
      </w:r>
      <w:proofErr w:type="spellEnd"/>
      <w:r w:rsidR="002146A9" w:rsidRPr="00ED6FE4">
        <w:t xml:space="preserve"> pole) </w:t>
      </w:r>
    </w:p>
    <w:p w:rsidR="002146A9" w:rsidRPr="00ED6FE4" w:rsidRDefault="002146A9" w:rsidP="002146A9"/>
    <w:p w:rsidR="001F14CB" w:rsidRPr="00CC0221" w:rsidRDefault="001F14CB" w:rsidP="00CC0221">
      <w:pPr>
        <w:pStyle w:val="Nadpis2"/>
      </w:pPr>
      <w:bookmarkStart w:id="66" w:name="_Toc471749143"/>
      <w:r w:rsidRPr="00CC0221">
        <w:t>SCHÉMA ZAPOJENÍ</w:t>
      </w:r>
      <w:bookmarkEnd w:id="66"/>
    </w:p>
    <w:p w:rsidR="004027AB" w:rsidRPr="00ED6FE4" w:rsidRDefault="00D57A2F" w:rsidP="004027AB">
      <w:pPr>
        <w:keepNext/>
      </w:pPr>
      <w:r w:rsidRPr="00ED6FE4">
        <w:rPr>
          <w:noProof/>
        </w:rPr>
        <w:drawing>
          <wp:inline distT="0" distB="0" distL="0" distR="0">
            <wp:extent cx="5592331" cy="2958861"/>
            <wp:effectExtent l="19050" t="0" r="8369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08" cy="296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F8" w:rsidRDefault="00E95495" w:rsidP="00FD60F8">
      <w:pPr>
        <w:pStyle w:val="Titulek"/>
      </w:pPr>
      <w:r>
        <w:t>Obr. 8</w:t>
      </w:r>
      <w:r w:rsidR="004027AB" w:rsidRPr="00ED6FE4">
        <w:t xml:space="preserve"> Schéma zapojení</w:t>
      </w:r>
      <w:bookmarkStart w:id="67" w:name="_Toc471573996"/>
      <w:bookmarkStart w:id="68" w:name="_Toc471574084"/>
      <w:bookmarkStart w:id="69" w:name="_Toc471574138"/>
      <w:bookmarkStart w:id="70" w:name="_Toc471573997"/>
      <w:bookmarkStart w:id="71" w:name="_Toc471574085"/>
      <w:bookmarkStart w:id="72" w:name="_Toc471574139"/>
      <w:bookmarkStart w:id="73" w:name="_Toc470333496"/>
      <w:bookmarkStart w:id="74" w:name="_Toc470333831"/>
      <w:bookmarkEnd w:id="67"/>
      <w:bookmarkEnd w:id="68"/>
      <w:bookmarkEnd w:id="69"/>
      <w:bookmarkEnd w:id="70"/>
      <w:bookmarkEnd w:id="71"/>
      <w:bookmarkEnd w:id="72"/>
    </w:p>
    <w:p w:rsidR="000200A9" w:rsidRDefault="000200A9" w:rsidP="000200A9"/>
    <w:p w:rsidR="000200A9" w:rsidRPr="000200A9" w:rsidRDefault="000200A9" w:rsidP="000200A9"/>
    <w:p w:rsidR="005915E9" w:rsidRPr="005915E9" w:rsidRDefault="00656C87" w:rsidP="005915E9">
      <w:pPr>
        <w:pStyle w:val="Nadpis2"/>
      </w:pPr>
      <w:bookmarkStart w:id="75" w:name="_Toc471749144"/>
      <w:r>
        <w:lastRenderedPageBreak/>
        <w:t>Ukázka kódu</w:t>
      </w:r>
      <w:bookmarkEnd w:id="75"/>
    </w:p>
    <w:p w:rsidR="0019473F" w:rsidRDefault="000200A9" w:rsidP="0019473F">
      <w:r>
        <w:rPr>
          <w:noProof/>
          <w:lang w:eastAsia="en-US"/>
        </w:rPr>
        <w:pict>
          <v:shape id="_x0000_s1037" type="#_x0000_t202" style="position:absolute;left:0;text-align:left;margin-left:.75pt;margin-top:91.95pt;width:436.6pt;height:364.75pt;z-index:251677696;mso-width-relative:margin;mso-height-relative:margin">
            <v:textbox>
              <w:txbxContent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proofErr w:type="spellStart"/>
                  <w:r w:rsidRPr="00656C87">
                    <w:rPr>
                      <w:sz w:val="22"/>
                    </w:rPr>
                    <w:t>void</w:t>
                  </w:r>
                  <w:proofErr w:type="spellEnd"/>
                  <w:r w:rsidRPr="00656C87">
                    <w:rPr>
                      <w:sz w:val="22"/>
                    </w:rPr>
                    <w:t xml:space="preserve"> </w:t>
                  </w:r>
                  <w:proofErr w:type="spellStart"/>
                  <w:proofErr w:type="gramStart"/>
                  <w:r w:rsidRPr="00656C87">
                    <w:rPr>
                      <w:sz w:val="22"/>
                    </w:rPr>
                    <w:t>setup</w:t>
                  </w:r>
                  <w:proofErr w:type="spellEnd"/>
                  <w:r w:rsidRPr="00656C87">
                    <w:rPr>
                      <w:sz w:val="22"/>
                    </w:rPr>
                    <w:t>() {</w:t>
                  </w:r>
                  <w:proofErr w:type="gramEnd"/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USE_SERIAL.begin</w:t>
                  </w:r>
                  <w:proofErr w:type="spellEnd"/>
                  <w:r w:rsidRPr="00656C87">
                    <w:rPr>
                      <w:sz w:val="22"/>
                    </w:rPr>
                    <w:t>(115200);</w:t>
                  </w:r>
                </w:p>
                <w:p w:rsidR="00656C87" w:rsidRPr="00656C87" w:rsidRDefault="001B0123" w:rsidP="00656C87">
                  <w:pPr>
                    <w:spacing w:after="0" w:line="240" w:lineRule="auto"/>
                    <w:rPr>
                      <w:sz w:val="22"/>
                    </w:rPr>
                  </w:pPr>
                  <w:r>
                    <w:rPr>
                      <w:sz w:val="22"/>
                    </w:rPr>
                    <w:t xml:space="preserve">  //Cyklus pro odpočet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for</w:t>
                  </w:r>
                  <w:proofErr w:type="spellEnd"/>
                  <w:r w:rsidRPr="00656C87">
                    <w:rPr>
                      <w:sz w:val="22"/>
                    </w:rPr>
                    <w:t xml:space="preserve"> (uint8_t t = 4; t &gt; 0; t--) {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    </w:t>
                  </w:r>
                  <w:proofErr w:type="spellStart"/>
                  <w:r w:rsidRPr="00656C87">
                    <w:rPr>
                      <w:sz w:val="22"/>
                    </w:rPr>
                    <w:t>USE_SERIAL.printf</w:t>
                  </w:r>
                  <w:proofErr w:type="spellEnd"/>
                  <w:r w:rsidRPr="00656C87">
                    <w:rPr>
                      <w:sz w:val="22"/>
                    </w:rPr>
                    <w:t xml:space="preserve">("[SETUP] BOOT </w:t>
                  </w:r>
                  <w:proofErr w:type="gramStart"/>
                  <w:r w:rsidRPr="00656C87">
                    <w:rPr>
                      <w:sz w:val="22"/>
                    </w:rPr>
                    <w:t>WAIT %d...\n", t);</w:t>
                  </w:r>
                  <w:proofErr w:type="gramEnd"/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    </w:t>
                  </w:r>
                  <w:proofErr w:type="spellStart"/>
                  <w:r w:rsidRPr="00656C87">
                    <w:rPr>
                      <w:sz w:val="22"/>
                    </w:rPr>
                    <w:t>USE_SERIAL.flush</w:t>
                  </w:r>
                  <w:proofErr w:type="spellEnd"/>
                  <w:r w:rsidRPr="00656C87">
                    <w:rPr>
                      <w:sz w:val="22"/>
                    </w:rPr>
                    <w:t>();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    </w:t>
                  </w:r>
                  <w:proofErr w:type="spellStart"/>
                  <w:r w:rsidRPr="00656C87">
                    <w:rPr>
                      <w:sz w:val="22"/>
                    </w:rPr>
                    <w:t>delay</w:t>
                  </w:r>
                  <w:proofErr w:type="spellEnd"/>
                  <w:r w:rsidRPr="00656C87">
                    <w:rPr>
                      <w:sz w:val="22"/>
                    </w:rPr>
                    <w:t>(1000);</w:t>
                  </w:r>
                </w:p>
                <w:p w:rsid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}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pinMode</w:t>
                  </w:r>
                  <w:proofErr w:type="spellEnd"/>
                  <w:r w:rsidRPr="00656C87">
                    <w:rPr>
                      <w:sz w:val="22"/>
                    </w:rPr>
                    <w:t>(BUTTON, INPUT_PULLUP);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>
                    <w:rPr>
                      <w:sz w:val="22"/>
                    </w:rPr>
                    <w:t xml:space="preserve">    </w:t>
                  </w:r>
                  <w:r w:rsidRPr="00656C87">
                    <w:rPr>
                      <w:sz w:val="22"/>
                    </w:rPr>
                    <w:t>//přerušení, defi</w:t>
                  </w:r>
                  <w:r>
                    <w:rPr>
                      <w:sz w:val="22"/>
                    </w:rPr>
                    <w:t>nování pinu přerušení</w:t>
                  </w:r>
                </w:p>
                <w:p w:rsid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attachInterrupt</w:t>
                  </w:r>
                  <w:proofErr w:type="spellEnd"/>
                  <w:r w:rsidRPr="00656C87">
                    <w:rPr>
                      <w:sz w:val="22"/>
                    </w:rPr>
                    <w:t>(</w:t>
                  </w:r>
                  <w:proofErr w:type="spellStart"/>
                  <w:r w:rsidRPr="00656C87">
                    <w:rPr>
                      <w:sz w:val="22"/>
                    </w:rPr>
                    <w:t>digitalPinToInterrupt</w:t>
                  </w:r>
                  <w:proofErr w:type="spellEnd"/>
                  <w:r w:rsidRPr="00656C87">
                    <w:rPr>
                      <w:sz w:val="22"/>
                    </w:rPr>
                    <w:t xml:space="preserve">(BUTTON), </w:t>
                  </w:r>
                  <w:proofErr w:type="spellStart"/>
                  <w:r w:rsidRPr="00656C87">
                    <w:rPr>
                      <w:sz w:val="22"/>
                    </w:rPr>
                    <w:t>turnoff</w:t>
                  </w:r>
                  <w:proofErr w:type="spellEnd"/>
                  <w:r w:rsidRPr="00656C87">
                    <w:rPr>
                      <w:sz w:val="22"/>
                    </w:rPr>
                    <w:t xml:space="preserve">, HIGH); 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pinMode</w:t>
                  </w:r>
                  <w:proofErr w:type="spellEnd"/>
                  <w:r w:rsidRPr="00656C87">
                    <w:rPr>
                      <w:sz w:val="22"/>
                    </w:rPr>
                    <w:t>(LED_RED, OUTPUT);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pinMode</w:t>
                  </w:r>
                  <w:proofErr w:type="spellEnd"/>
                  <w:r w:rsidRPr="00656C87">
                    <w:rPr>
                      <w:sz w:val="22"/>
                    </w:rPr>
                    <w:t>(LED_GREEN, OUTPUT);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pinMode</w:t>
                  </w:r>
                  <w:proofErr w:type="spellEnd"/>
                  <w:r w:rsidRPr="00656C87">
                    <w:rPr>
                      <w:sz w:val="22"/>
                    </w:rPr>
                    <w:t>(LED_BLUE, OUTPUT);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digitalWrite</w:t>
                  </w:r>
                  <w:proofErr w:type="spellEnd"/>
                  <w:r w:rsidRPr="00656C87">
                    <w:rPr>
                      <w:sz w:val="22"/>
                    </w:rPr>
                    <w:t>(LED_RED, 1);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digitalWrite</w:t>
                  </w:r>
                  <w:proofErr w:type="spellEnd"/>
                  <w:r w:rsidRPr="00656C87">
                    <w:rPr>
                      <w:sz w:val="22"/>
                    </w:rPr>
                    <w:t>(LED_GREEN, 1);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digitalWrite</w:t>
                  </w:r>
                  <w:proofErr w:type="spellEnd"/>
                  <w:r w:rsidRPr="00656C87">
                    <w:rPr>
                      <w:sz w:val="22"/>
                    </w:rPr>
                    <w:t>(LED_BLUE, 1);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WiFi.softAP</w:t>
                  </w:r>
                  <w:proofErr w:type="spellEnd"/>
                  <w:r w:rsidRPr="00656C87">
                    <w:rPr>
                      <w:sz w:val="22"/>
                    </w:rPr>
                    <w:t>("</w:t>
                  </w:r>
                  <w:proofErr w:type="spellStart"/>
                  <w:r w:rsidRPr="00656C87">
                    <w:rPr>
                      <w:sz w:val="22"/>
                    </w:rPr>
                    <w:t>manin</w:t>
                  </w:r>
                  <w:proofErr w:type="spellEnd"/>
                  <w:r w:rsidRPr="00656C87">
                    <w:rPr>
                      <w:sz w:val="22"/>
                    </w:rPr>
                    <w:t>-led", "12345678");</w:t>
                  </w:r>
                  <w:r>
                    <w:rPr>
                      <w:sz w:val="22"/>
                    </w:rPr>
                    <w:t xml:space="preserve"> //Nastavení jména a hesla </w:t>
                  </w:r>
                  <w:proofErr w:type="spellStart"/>
                  <w:r>
                    <w:rPr>
                      <w:sz w:val="22"/>
                    </w:rPr>
                    <w:t>WiFi</w:t>
                  </w:r>
                  <w:proofErr w:type="spellEnd"/>
                </w:p>
                <w:p w:rsid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IPAddress</w:t>
                  </w:r>
                  <w:proofErr w:type="spellEnd"/>
                  <w:r w:rsidRPr="00656C87">
                    <w:rPr>
                      <w:sz w:val="22"/>
                    </w:rPr>
                    <w:t xml:space="preserve"> </w:t>
                  </w:r>
                  <w:proofErr w:type="spellStart"/>
                  <w:r w:rsidRPr="00656C87">
                    <w:rPr>
                      <w:sz w:val="22"/>
                    </w:rPr>
                    <w:t>myIP</w:t>
                  </w:r>
                  <w:proofErr w:type="spellEnd"/>
                  <w:r w:rsidRPr="00656C87">
                    <w:rPr>
                      <w:sz w:val="22"/>
                    </w:rPr>
                    <w:t xml:space="preserve"> = </w:t>
                  </w:r>
                  <w:proofErr w:type="spellStart"/>
                  <w:r w:rsidRPr="00656C87">
                    <w:rPr>
                      <w:sz w:val="22"/>
                    </w:rPr>
                    <w:t>WiFi.softAPIP</w:t>
                  </w:r>
                  <w:proofErr w:type="spellEnd"/>
                  <w:r w:rsidRPr="00656C87">
                    <w:rPr>
                      <w:sz w:val="22"/>
                    </w:rPr>
                    <w:t>();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USE_SERIAL.print</w:t>
                  </w:r>
                  <w:proofErr w:type="spellEnd"/>
                  <w:r w:rsidRPr="00656C87">
                    <w:rPr>
                      <w:sz w:val="22"/>
                    </w:rPr>
                    <w:t xml:space="preserve">("AP IP </w:t>
                  </w:r>
                  <w:proofErr w:type="spellStart"/>
                  <w:r w:rsidRPr="00656C87">
                    <w:rPr>
                      <w:sz w:val="22"/>
                    </w:rPr>
                    <w:t>address</w:t>
                  </w:r>
                  <w:proofErr w:type="spellEnd"/>
                  <w:r w:rsidRPr="00656C87">
                    <w:rPr>
                      <w:sz w:val="22"/>
                    </w:rPr>
                    <w:t>: ");</w:t>
                  </w:r>
                </w:p>
                <w:p w:rsidR="00656C87" w:rsidRPr="00656C87" w:rsidRDefault="00656C87" w:rsidP="00656C87">
                  <w:pPr>
                    <w:spacing w:after="0" w:line="240" w:lineRule="auto"/>
                    <w:rPr>
                      <w:sz w:val="22"/>
                    </w:rPr>
                  </w:pPr>
                  <w:r w:rsidRPr="00656C87">
                    <w:rPr>
                      <w:sz w:val="22"/>
                    </w:rPr>
                    <w:t xml:space="preserve">    </w:t>
                  </w:r>
                  <w:proofErr w:type="spellStart"/>
                  <w:r w:rsidRPr="00656C87">
                    <w:rPr>
                      <w:sz w:val="22"/>
                    </w:rPr>
                    <w:t>USE_SERIAL.println</w:t>
                  </w:r>
                  <w:proofErr w:type="spellEnd"/>
                  <w:r w:rsidRPr="00656C87">
                    <w:rPr>
                      <w:sz w:val="22"/>
                    </w:rPr>
                    <w:t>(</w:t>
                  </w:r>
                  <w:proofErr w:type="spellStart"/>
                  <w:r w:rsidRPr="00656C87">
                    <w:rPr>
                      <w:sz w:val="22"/>
                    </w:rPr>
                    <w:t>myIP</w:t>
                  </w:r>
                  <w:proofErr w:type="spellEnd"/>
                  <w:r w:rsidRPr="00656C87">
                    <w:rPr>
                      <w:sz w:val="22"/>
                    </w:rPr>
                    <w:t>);</w:t>
                  </w:r>
                </w:p>
              </w:txbxContent>
            </v:textbox>
            <w10:wrap type="square"/>
          </v:shape>
        </w:pict>
      </w:r>
      <w:r w:rsidR="00656C87">
        <w:t xml:space="preserve">V této části kódu se nastaví sériová linka, která poté vypíše odpočet a nastartuje se </w:t>
      </w:r>
      <w:proofErr w:type="spellStart"/>
      <w:r w:rsidR="00656C87">
        <w:t>WiFi</w:t>
      </w:r>
      <w:proofErr w:type="spellEnd"/>
      <w:r w:rsidR="00656C87">
        <w:t xml:space="preserve"> Access point, ke kterému se poté můžeme připojit telefonem nebo notebookem. Sériová linka poté vypíše IP adresu, na kterou se připojíme přes prohlížeč a můžeme ovládat LED pásky</w:t>
      </w:r>
      <w:r w:rsidR="00FD60F8">
        <w:t>.</w:t>
      </w:r>
    </w:p>
    <w:p w:rsidR="00FA6877" w:rsidRPr="009B414E" w:rsidRDefault="00656C87" w:rsidP="009B414E">
      <w:pPr>
        <w:pStyle w:val="Nadpis2"/>
        <w:numPr>
          <w:ilvl w:val="1"/>
          <w:numId w:val="14"/>
        </w:numPr>
      </w:pPr>
      <w:bookmarkStart w:id="76" w:name="_Toc471749145"/>
      <w:bookmarkEnd w:id="73"/>
      <w:bookmarkEnd w:id="74"/>
      <w:r>
        <w:t>Webový server a webový klient</w:t>
      </w:r>
      <w:bookmarkEnd w:id="76"/>
    </w:p>
    <w:p w:rsidR="00656C87" w:rsidRDefault="00656C87" w:rsidP="009B414E">
      <w:r w:rsidRPr="00656C87">
        <w:t xml:space="preserve"> </w:t>
      </w:r>
      <w:r>
        <w:t xml:space="preserve">Webová stránka je jednou z částí mého projektu. Použil jsem jednoduchý webserver, kdy je uložena celá webová stránka jako řetězec a ta je poté </w:t>
      </w:r>
      <w:r w:rsidRPr="001C5177">
        <w:t>serverem</w:t>
      </w:r>
      <w:r>
        <w:t xml:space="preserve"> posílána klientovi, který ji pomocí webového prohlížeče zobrazí. Během spouštění aplikace musí dojít ke spuštění webserveru. Poté už pouze dochází k obsluze klienta.</w:t>
      </w:r>
    </w:p>
    <w:p w:rsidR="00656C87" w:rsidRDefault="00656C87" w:rsidP="009B414E"/>
    <w:p w:rsidR="00656C87" w:rsidRDefault="00656C87" w:rsidP="00656C87">
      <w:pPr>
        <w:pStyle w:val="Nadpis2"/>
      </w:pPr>
      <w:bookmarkStart w:id="77" w:name="_Toc471749146"/>
      <w:r>
        <w:lastRenderedPageBreak/>
        <w:t>Webov</w:t>
      </w:r>
      <w:bookmarkEnd w:id="77"/>
      <w:r w:rsidR="000200A9">
        <w:t>ý server</w:t>
      </w:r>
    </w:p>
    <w:p w:rsidR="00656C87" w:rsidRPr="00656C87" w:rsidRDefault="000200A9" w:rsidP="00656C87">
      <w:r>
        <w:pict>
          <v:shape id="_x0000_s1035" type="#_x0000_t202" style="position:absolute;left:0;text-align:left;margin-left:2.65pt;margin-top:51.85pt;width:434.7pt;height:127.45pt;z-index:251675648;mso-width-relative:margin;mso-height-relative:margin">
            <v:textbox style="mso-next-textbox:#_x0000_s1035">
              <w:txbxContent>
                <w:p w:rsidR="009B414E" w:rsidRDefault="009B414E" w:rsidP="009B414E">
                  <w:pPr>
                    <w:spacing w:after="0" w:line="240" w:lineRule="auto"/>
                  </w:pPr>
                  <w:proofErr w:type="spellStart"/>
                  <w:proofErr w:type="gramStart"/>
                  <w:r>
                    <w:t>server</w:t>
                  </w:r>
                  <w:proofErr w:type="gramEnd"/>
                  <w:r>
                    <w:t>.</w:t>
                  </w:r>
                  <w:proofErr w:type="gramStart"/>
                  <w:r>
                    <w:t>on</w:t>
                  </w:r>
                  <w:proofErr w:type="spellEnd"/>
                  <w:proofErr w:type="gramEnd"/>
                  <w:r>
                    <w:t>("/", []() {</w:t>
                  </w:r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 xml:space="preserve">  // </w:t>
                  </w:r>
                  <w:proofErr w:type="spellStart"/>
                  <w:r>
                    <w:t>send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index</w:t>
                  </w:r>
                  <w:proofErr w:type="gramEnd"/>
                  <w:r>
                    <w:t>.</w:t>
                  </w:r>
                  <w:proofErr w:type="gramStart"/>
                  <w:r>
                    <w:t>html</w:t>
                  </w:r>
                  <w:proofErr w:type="gramEnd"/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 xml:space="preserve">  // </w:t>
                  </w:r>
                  <w:proofErr w:type="spellStart"/>
                  <w:r>
                    <w:t>replace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better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looking</w:t>
                  </w:r>
                  <w:proofErr w:type="spellEnd"/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 xml:space="preserve">  </w:t>
                  </w:r>
                  <w:proofErr w:type="spellStart"/>
                  <w:r>
                    <w:t>server.send</w:t>
                  </w:r>
                  <w:proofErr w:type="spellEnd"/>
                  <w:r>
                    <w:t>(200, "text/</w:t>
                  </w:r>
                  <w:proofErr w:type="spellStart"/>
                  <w:r>
                    <w:t>html</w:t>
                  </w:r>
                  <w:proofErr w:type="spellEnd"/>
                  <w:r>
                    <w:t>",</w:t>
                  </w:r>
                </w:p>
                <w:p w:rsidR="0019473F" w:rsidRDefault="009B414E" w:rsidP="009B414E">
                  <w:pPr>
                    <w:spacing w:after="0" w:line="240" w:lineRule="auto"/>
                  </w:pPr>
                  <w:r>
                    <w:t xml:space="preserve">  " &lt;</w:t>
                  </w:r>
                  <w:proofErr w:type="spellStart"/>
                  <w:r>
                    <w:t>html</w:t>
                  </w:r>
                  <w:proofErr w:type="spellEnd"/>
                  <w:r>
                    <w:t>&gt;&lt;</w:t>
                  </w:r>
                  <w:proofErr w:type="spellStart"/>
                  <w:r>
                    <w:t>head</w:t>
                  </w:r>
                  <w:proofErr w:type="spellEnd"/>
                  <w:r>
                    <w:t>&gt;&lt;</w:t>
                  </w:r>
                  <w:proofErr w:type="spellStart"/>
                  <w:r>
                    <w:t>script</w:t>
                  </w:r>
                  <w:proofErr w:type="spellEnd"/>
                  <w:r>
                    <w:t>&gt;"</w:t>
                  </w:r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 xml:space="preserve">  ....</w:t>
                  </w:r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 xml:space="preserve">  "&lt;/body&gt;&lt;/</w:t>
                  </w:r>
                  <w:proofErr w:type="spellStart"/>
                  <w:r>
                    <w:t>html</w:t>
                  </w:r>
                  <w:proofErr w:type="spellEnd"/>
                  <w:r>
                    <w:t>&gt;");</w:t>
                  </w:r>
                </w:p>
                <w:p w:rsidR="009B414E" w:rsidRDefault="009B414E" w:rsidP="009B414E">
                  <w:pPr>
                    <w:spacing w:after="0" w:line="240" w:lineRule="auto"/>
                  </w:pPr>
                  <w:r>
                    <w:t>});</w:t>
                  </w:r>
                </w:p>
              </w:txbxContent>
            </v:textbox>
            <w10:wrap type="square"/>
          </v:shape>
        </w:pict>
      </w:r>
      <w:r w:rsidR="00656C87">
        <w:t xml:space="preserve">V této části kódu </w:t>
      </w:r>
      <w:r>
        <w:t>pošleme</w:t>
      </w:r>
      <w:r w:rsidR="00656C87">
        <w:t xml:space="preserve"> na server HTML stránk</w:t>
      </w:r>
      <w:r>
        <w:t xml:space="preserve">u </w:t>
      </w:r>
      <w:r w:rsidR="00656C87">
        <w:t>(</w:t>
      </w:r>
      <w:proofErr w:type="gramStart"/>
      <w:r w:rsidR="00656C87">
        <w:t>index</w:t>
      </w:r>
      <w:proofErr w:type="gramEnd"/>
      <w:r w:rsidR="00656C87">
        <w:t>.</w:t>
      </w:r>
      <w:proofErr w:type="gramStart"/>
      <w:r w:rsidR="00656C87">
        <w:t>html</w:t>
      </w:r>
      <w:proofErr w:type="gramEnd"/>
      <w:r w:rsidR="00656C87">
        <w:t>), ve kterém si pak libovo</w:t>
      </w:r>
      <w:r w:rsidR="00656C87">
        <w:t>l</w:t>
      </w:r>
      <w:r w:rsidR="00656C87">
        <w:t xml:space="preserve">ně můžeme napsat webovou aplikaci, </w:t>
      </w:r>
      <w:r>
        <w:t>ve které</w:t>
      </w:r>
      <w:r w:rsidR="00656C87">
        <w:t xml:space="preserve"> můžeme</w:t>
      </w:r>
      <w:r>
        <w:t xml:space="preserve"> měnit</w:t>
      </w:r>
      <w:r w:rsidR="00656C87">
        <w:t xml:space="preserve"> </w:t>
      </w:r>
      <w:r>
        <w:t>CSS styly.</w:t>
      </w:r>
    </w:p>
    <w:p w:rsidR="0019473F" w:rsidRPr="009B414E" w:rsidRDefault="00CF28B6" w:rsidP="009B414E">
      <w:pPr>
        <w:pStyle w:val="Nadpis2"/>
      </w:pPr>
      <w:bookmarkStart w:id="78" w:name="_Toc471749147"/>
      <w:r w:rsidRPr="009B414E">
        <w:t>Ukázka HTML</w:t>
      </w:r>
      <w:bookmarkEnd w:id="78"/>
      <w:r w:rsidRPr="009B414E">
        <w:t xml:space="preserve"> </w:t>
      </w:r>
    </w:p>
    <w:p w:rsidR="00656C87" w:rsidRDefault="000200A9" w:rsidP="00656C87">
      <w:r>
        <w:pict>
          <v:shape id="_x0000_s1034" type="#_x0000_t202" style="position:absolute;left:0;text-align:left;margin-left:2.65pt;margin-top:91.9pt;width:434.7pt;height:173.9pt;z-index:251673600;mso-width-relative:margin;mso-height-relative:margin">
            <v:textbox style="mso-next-textbox:#_x0000_s1034">
              <w:txbxContent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FA6877">
                    <w:rPr>
                      <w:sz w:val="16"/>
                    </w:rPr>
                    <w:t>&lt;</w:t>
                  </w:r>
                  <w:r w:rsidRPr="0019473F">
                    <w:rPr>
                      <w:sz w:val="18"/>
                    </w:rPr>
                    <w:t>h1 style=\"text-</w:t>
                  </w:r>
                  <w:proofErr w:type="spellStart"/>
                  <w:r w:rsidRPr="0019473F">
                    <w:rPr>
                      <w:sz w:val="18"/>
                    </w:rPr>
                    <w:t>align</w:t>
                  </w:r>
                  <w:proofErr w:type="spellEnd"/>
                  <w:r w:rsidRPr="0019473F">
                    <w:rPr>
                      <w:sz w:val="18"/>
                    </w:rPr>
                    <w:t xml:space="preserve">: </w:t>
                  </w:r>
                  <w:proofErr w:type="gramStart"/>
                  <w:r w:rsidRPr="0019473F">
                    <w:rPr>
                      <w:sz w:val="18"/>
                    </w:rPr>
                    <w:t>center;\"&gt;Ovládání</w:t>
                  </w:r>
                  <w:proofErr w:type="gramEnd"/>
                  <w:r w:rsidRPr="0019473F">
                    <w:rPr>
                      <w:sz w:val="18"/>
                    </w:rPr>
                    <w:t xml:space="preserve"> RGB LED pásků&lt;/h1&gt;&lt;br/&gt;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zmena</w:t>
                  </w:r>
                  <w:proofErr w:type="spellEnd"/>
                  <w:r w:rsidRPr="0019473F">
                    <w:rPr>
                      <w:sz w:val="18"/>
                    </w:rPr>
                    <w:t xml:space="preserve">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>:#f9f9f9;"&gt;náhodná barva&lt;/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gramStart"/>
                  <w:r w:rsidRPr="0019473F">
                    <w:rPr>
                      <w:sz w:val="18"/>
                    </w:rPr>
                    <w:t xml:space="preserve">on()"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>:#f9f9f9;"&gt;bílá&lt;/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proofErr w:type="gramStart"/>
                  <w:r w:rsidRPr="0019473F">
                    <w:rPr>
                      <w:sz w:val="18"/>
                    </w:rPr>
                    <w:t>off</w:t>
                  </w:r>
                  <w:proofErr w:type="spellEnd"/>
                  <w:r w:rsidRPr="0019473F">
                    <w:rPr>
                      <w:sz w:val="18"/>
                    </w:rPr>
                    <w:t xml:space="preserve">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>:#</w:t>
                  </w:r>
                  <w:proofErr w:type="spellStart"/>
                  <w:r w:rsidRPr="0019473F">
                    <w:rPr>
                      <w:sz w:val="18"/>
                    </w:rPr>
                    <w:t>bfbfbf</w:t>
                  </w:r>
                  <w:proofErr w:type="spellEnd"/>
                  <w:r w:rsidRPr="0019473F">
                    <w:rPr>
                      <w:sz w:val="18"/>
                    </w:rPr>
                    <w:t xml:space="preserve">; </w:t>
                  </w:r>
                  <w:proofErr w:type="spellStart"/>
                  <w:r w:rsidRPr="0019473F">
                    <w:rPr>
                      <w:sz w:val="18"/>
                    </w:rPr>
                    <w:t>co</w:t>
                  </w:r>
                  <w:r w:rsidR="0019473F" w:rsidRPr="0019473F">
                    <w:rPr>
                      <w:sz w:val="18"/>
                    </w:rPr>
                    <w:t>lor</w:t>
                  </w:r>
                  <w:proofErr w:type="spellEnd"/>
                  <w:r w:rsidR="0019473F" w:rsidRPr="0019473F">
                    <w:rPr>
                      <w:sz w:val="18"/>
                    </w:rPr>
                    <w:t>:#000000;</w:t>
                  </w:r>
                  <w:r w:rsidRPr="0019473F">
                    <w:rPr>
                      <w:sz w:val="18"/>
                    </w:rPr>
                    <w:t>"&gt;černá&lt;/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gramStart"/>
                  <w:r w:rsidRPr="0019473F">
                    <w:rPr>
                      <w:sz w:val="18"/>
                    </w:rPr>
                    <w:t xml:space="preserve">cer()"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:#ff8080; </w:t>
                  </w:r>
                  <w:proofErr w:type="spellStart"/>
                  <w:r w:rsidRPr="0019473F">
                    <w:rPr>
                      <w:sz w:val="18"/>
                    </w:rPr>
                    <w:t>co</w:t>
                  </w:r>
                  <w:r w:rsidR="0019473F" w:rsidRPr="0019473F">
                    <w:rPr>
                      <w:sz w:val="18"/>
                    </w:rPr>
                    <w:t>lor</w:t>
                  </w:r>
                  <w:proofErr w:type="spellEnd"/>
                  <w:r w:rsidR="0019473F" w:rsidRPr="0019473F">
                    <w:rPr>
                      <w:sz w:val="18"/>
                    </w:rPr>
                    <w:t>:#800000</w:t>
                  </w:r>
                  <w:r w:rsidRPr="0019473F">
                    <w:rPr>
                      <w:sz w:val="18"/>
                    </w:rPr>
                    <w:t>"&gt;červená&lt;/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gramStart"/>
                  <w:r w:rsidRPr="0019473F">
                    <w:rPr>
                      <w:sz w:val="18"/>
                    </w:rPr>
                    <w:t xml:space="preserve">zel()"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:#99ff99; 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>:#1a66</w:t>
                  </w:r>
                  <w:r w:rsidR="0019473F" w:rsidRPr="0019473F">
                    <w:rPr>
                      <w:sz w:val="18"/>
                    </w:rPr>
                    <w:t>00</w:t>
                  </w:r>
                  <w:r w:rsidRPr="0019473F">
                    <w:rPr>
                      <w:sz w:val="18"/>
                    </w:rPr>
                    <w:t>"&gt;zelená&lt;/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proofErr w:type="gramStart"/>
                  <w:r w:rsidRPr="0019473F">
                    <w:rPr>
                      <w:sz w:val="18"/>
                    </w:rPr>
                    <w:t>mod</w:t>
                  </w:r>
                  <w:proofErr w:type="spellEnd"/>
                  <w:r w:rsidRPr="0019473F">
                    <w:rPr>
                      <w:sz w:val="18"/>
                    </w:rPr>
                    <w:t xml:space="preserve">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:#80bfff; </w:t>
                  </w:r>
                  <w:proofErr w:type="spellStart"/>
                  <w:r w:rsidRPr="0019473F">
                    <w:rPr>
                      <w:sz w:val="18"/>
                    </w:rPr>
                    <w:t>co</w:t>
                  </w:r>
                  <w:r w:rsidR="0019473F" w:rsidRPr="0019473F">
                    <w:rPr>
                      <w:sz w:val="18"/>
                    </w:rPr>
                    <w:t>lor</w:t>
                  </w:r>
                  <w:proofErr w:type="spellEnd"/>
                  <w:r w:rsidR="0019473F" w:rsidRPr="0019473F">
                    <w:rPr>
                      <w:sz w:val="18"/>
                    </w:rPr>
                    <w:t>:#0000cc</w:t>
                  </w:r>
                  <w:r w:rsidRPr="0019473F">
                    <w:rPr>
                      <w:sz w:val="18"/>
                    </w:rPr>
                    <w:t>"&gt;modrá&lt;/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tyr</w:t>
                  </w:r>
                  <w:proofErr w:type="spellEnd"/>
                  <w:r w:rsidRPr="0019473F">
                    <w:rPr>
                      <w:sz w:val="18"/>
                    </w:rPr>
                    <w:t xml:space="preserve">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:#99ffff; 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>:#008</w:t>
                  </w:r>
                  <w:r w:rsidR="0019473F" w:rsidRPr="0019473F">
                    <w:rPr>
                      <w:sz w:val="18"/>
                    </w:rPr>
                    <w:t>080</w:t>
                  </w:r>
                  <w:r w:rsidRPr="0019473F">
                    <w:rPr>
                      <w:sz w:val="18"/>
                    </w:rPr>
                    <w:t>"&gt;tyrkysová&lt;/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ruz</w:t>
                  </w:r>
                  <w:proofErr w:type="spellEnd"/>
                  <w:r w:rsidRPr="0019473F">
                    <w:rPr>
                      <w:sz w:val="18"/>
                    </w:rPr>
                    <w:t xml:space="preserve">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:#ffb3ec; </w:t>
                  </w:r>
                  <w:proofErr w:type="spellStart"/>
                  <w:r w:rsidRPr="0019473F">
                    <w:rPr>
                      <w:sz w:val="18"/>
                    </w:rPr>
                    <w:t>co</w:t>
                  </w:r>
                  <w:r w:rsidR="0019473F" w:rsidRPr="0019473F">
                    <w:rPr>
                      <w:sz w:val="18"/>
                    </w:rPr>
                    <w:t>lor</w:t>
                  </w:r>
                  <w:proofErr w:type="spellEnd"/>
                  <w:r w:rsidR="0019473F" w:rsidRPr="0019473F">
                    <w:rPr>
                      <w:sz w:val="18"/>
                    </w:rPr>
                    <w:t>:#800040</w:t>
                  </w:r>
                  <w:r w:rsidRPr="0019473F">
                    <w:rPr>
                      <w:sz w:val="18"/>
                    </w:rPr>
                    <w:t>"&gt;růžová&lt;/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 xml:space="preserve"> </w:t>
                  </w:r>
                  <w:proofErr w:type="spellStart"/>
                  <w:r w:rsidRPr="0019473F">
                    <w:rPr>
                      <w:sz w:val="18"/>
                    </w:rPr>
                    <w:t>onclick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gramStart"/>
                  <w:r w:rsidRPr="0019473F">
                    <w:rPr>
                      <w:sz w:val="18"/>
                    </w:rPr>
                    <w:t xml:space="preserve">zlu()" </w:t>
                  </w:r>
                  <w:proofErr w:type="spellStart"/>
                  <w:r w:rsidRPr="0019473F">
                    <w:rPr>
                      <w:sz w:val="18"/>
                    </w:rPr>
                    <w:t>class</w:t>
                  </w:r>
                  <w:proofErr w:type="spellEnd"/>
                  <w:r w:rsidRPr="0019473F">
                    <w:rPr>
                      <w:sz w:val="18"/>
                    </w:rPr>
                    <w:t>=</w:t>
                  </w:r>
                  <w:proofErr w:type="gramEnd"/>
                  <w:r w:rsidRPr="0019473F">
                    <w:rPr>
                      <w:sz w:val="18"/>
                    </w:rPr>
                    <w:t>"</w:t>
                  </w:r>
                  <w:proofErr w:type="spellStart"/>
                  <w:r w:rsidRPr="0019473F">
                    <w:rPr>
                      <w:sz w:val="18"/>
                    </w:rPr>
                    <w:t>myButton</w:t>
                  </w:r>
                  <w:proofErr w:type="spellEnd"/>
                  <w:r w:rsidRPr="0019473F">
                    <w:rPr>
                      <w:sz w:val="18"/>
                    </w:rPr>
                    <w:t>" style="background-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Pr="0019473F">
                    <w:rPr>
                      <w:sz w:val="18"/>
                    </w:rPr>
                    <w:t xml:space="preserve">:#ffffb3; </w:t>
                  </w:r>
                  <w:proofErr w:type="spellStart"/>
                  <w:r w:rsidRPr="0019473F">
                    <w:rPr>
                      <w:sz w:val="18"/>
                    </w:rPr>
                    <w:t>color</w:t>
                  </w:r>
                  <w:proofErr w:type="spellEnd"/>
                  <w:r w:rsidR="0019473F" w:rsidRPr="0019473F">
                    <w:rPr>
                      <w:sz w:val="18"/>
                    </w:rPr>
                    <w:t>:#4d4d00</w:t>
                  </w:r>
                  <w:r w:rsidRPr="0019473F">
                    <w:rPr>
                      <w:sz w:val="18"/>
                    </w:rPr>
                    <w:t>"&gt;žlutá&lt;/</w:t>
                  </w:r>
                  <w:proofErr w:type="spellStart"/>
                  <w:r w:rsidRPr="0019473F">
                    <w:rPr>
                      <w:sz w:val="18"/>
                    </w:rPr>
                    <w:t>button</w:t>
                  </w:r>
                  <w:proofErr w:type="spellEnd"/>
                  <w:r w:rsidRPr="0019473F">
                    <w:rPr>
                      <w:sz w:val="18"/>
                    </w:rPr>
                    <w:t>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&lt;input id=\"r\" type="</w:t>
                  </w:r>
                  <w:proofErr w:type="spellStart"/>
                  <w:r w:rsidRPr="0019473F">
                    <w:rPr>
                      <w:sz w:val="18"/>
                    </w:rPr>
                    <w:t>range</w:t>
                  </w:r>
                  <w:proofErr w:type="spellEnd"/>
                  <w:r w:rsidRPr="0019473F">
                    <w:rPr>
                      <w:sz w:val="18"/>
                    </w:rPr>
                    <w:t xml:space="preserve">" min="0" </w:t>
                  </w:r>
                  <w:proofErr w:type="spellStart"/>
                  <w:r w:rsidRPr="0019473F">
                    <w:rPr>
                      <w:sz w:val="18"/>
                    </w:rPr>
                    <w:t>max</w:t>
                  </w:r>
                  <w:proofErr w:type="spellEnd"/>
                  <w:r w:rsidRPr="0019473F">
                    <w:rPr>
                      <w:sz w:val="18"/>
                    </w:rPr>
                    <w:t xml:space="preserve">="255" step="1" </w:t>
                  </w:r>
                  <w:proofErr w:type="spellStart"/>
                  <w:r w:rsidRPr="0019473F">
                    <w:rPr>
                      <w:sz w:val="18"/>
                    </w:rPr>
                    <w:t>onchange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sendRGB</w:t>
                  </w:r>
                  <w:proofErr w:type="spellEnd"/>
                  <w:r w:rsidRPr="0019473F">
                    <w:rPr>
                      <w:sz w:val="18"/>
                    </w:rPr>
                    <w:t>();" /&gt;&lt;br/&gt;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&lt;input id=\"g\" type="</w:t>
                  </w:r>
                  <w:proofErr w:type="spellStart"/>
                  <w:r w:rsidRPr="0019473F">
                    <w:rPr>
                      <w:sz w:val="18"/>
                    </w:rPr>
                    <w:t>range</w:t>
                  </w:r>
                  <w:proofErr w:type="spellEnd"/>
                  <w:r w:rsidRPr="0019473F">
                    <w:rPr>
                      <w:sz w:val="18"/>
                    </w:rPr>
                    <w:t xml:space="preserve">" min="0" </w:t>
                  </w:r>
                  <w:proofErr w:type="spellStart"/>
                  <w:r w:rsidRPr="0019473F">
                    <w:rPr>
                      <w:sz w:val="18"/>
                    </w:rPr>
                    <w:t>max</w:t>
                  </w:r>
                  <w:proofErr w:type="spellEnd"/>
                  <w:r w:rsidRPr="0019473F">
                    <w:rPr>
                      <w:sz w:val="18"/>
                    </w:rPr>
                    <w:t xml:space="preserve">="255" step="1" </w:t>
                  </w:r>
                  <w:proofErr w:type="spellStart"/>
                  <w:r w:rsidRPr="0019473F">
                    <w:rPr>
                      <w:sz w:val="18"/>
                    </w:rPr>
                    <w:t>onchange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sendRGB</w:t>
                  </w:r>
                  <w:proofErr w:type="spellEnd"/>
                  <w:r w:rsidRPr="0019473F">
                    <w:rPr>
                      <w:sz w:val="18"/>
                    </w:rPr>
                    <w:t>();" /&gt;&lt;br/&gt;</w:t>
                  </w:r>
                </w:p>
                <w:p w:rsidR="00FA6877" w:rsidRPr="0019473F" w:rsidRDefault="00FA6877" w:rsidP="0019473F">
                  <w:pPr>
                    <w:spacing w:after="0" w:line="240" w:lineRule="auto"/>
                    <w:rPr>
                      <w:sz w:val="18"/>
                    </w:rPr>
                  </w:pPr>
                  <w:r w:rsidRPr="0019473F">
                    <w:rPr>
                      <w:sz w:val="18"/>
                    </w:rPr>
                    <w:t>&lt;input id=\"b\" type="</w:t>
                  </w:r>
                  <w:proofErr w:type="spellStart"/>
                  <w:r w:rsidRPr="0019473F">
                    <w:rPr>
                      <w:sz w:val="18"/>
                    </w:rPr>
                    <w:t>range</w:t>
                  </w:r>
                  <w:proofErr w:type="spellEnd"/>
                  <w:r w:rsidRPr="0019473F">
                    <w:rPr>
                      <w:sz w:val="18"/>
                    </w:rPr>
                    <w:t xml:space="preserve">" min="0" </w:t>
                  </w:r>
                  <w:proofErr w:type="spellStart"/>
                  <w:r w:rsidRPr="0019473F">
                    <w:rPr>
                      <w:sz w:val="18"/>
                    </w:rPr>
                    <w:t>max</w:t>
                  </w:r>
                  <w:proofErr w:type="spellEnd"/>
                  <w:r w:rsidRPr="0019473F">
                    <w:rPr>
                      <w:sz w:val="18"/>
                    </w:rPr>
                    <w:t xml:space="preserve">="255" step="1" </w:t>
                  </w:r>
                  <w:proofErr w:type="spellStart"/>
                  <w:r w:rsidRPr="0019473F">
                    <w:rPr>
                      <w:sz w:val="18"/>
                    </w:rPr>
                    <w:t>onchange</w:t>
                  </w:r>
                  <w:proofErr w:type="spellEnd"/>
                  <w:r w:rsidRPr="0019473F">
                    <w:rPr>
                      <w:sz w:val="18"/>
                    </w:rPr>
                    <w:t>="</w:t>
                  </w:r>
                  <w:proofErr w:type="spellStart"/>
                  <w:r w:rsidRPr="0019473F">
                    <w:rPr>
                      <w:sz w:val="18"/>
                    </w:rPr>
                    <w:t>sendRGB</w:t>
                  </w:r>
                  <w:proofErr w:type="spellEnd"/>
                  <w:r w:rsidRPr="0019473F">
                    <w:rPr>
                      <w:sz w:val="18"/>
                    </w:rPr>
                    <w:t>();" /&gt;&lt;br/&gt;</w:t>
                  </w:r>
                </w:p>
              </w:txbxContent>
            </v:textbox>
            <w10:wrap type="square"/>
          </v:shape>
        </w:pict>
      </w:r>
      <w:r w:rsidR="0074704A" w:rsidRPr="00ED6FE4">
        <w:t xml:space="preserve">Vytvoření webové </w:t>
      </w:r>
      <w:r w:rsidR="005915E9" w:rsidRPr="00ED6FE4">
        <w:t>stránky</w:t>
      </w:r>
      <w:r w:rsidR="0074704A" w:rsidRPr="00ED6FE4">
        <w:t xml:space="preserve">. Na stránce se </w:t>
      </w:r>
      <w:r w:rsidR="005915E9" w:rsidRPr="00ED6FE4">
        <w:t>nachází</w:t>
      </w:r>
      <w:r w:rsidR="0074704A" w:rsidRPr="00ED6FE4">
        <w:t xml:space="preserve"> tlačítka pro </w:t>
      </w:r>
      <w:r w:rsidR="00CC0221">
        <w:t>změnu barvy a také posuvn</w:t>
      </w:r>
      <w:r w:rsidR="00CC0221">
        <w:t>í</w:t>
      </w:r>
      <w:r w:rsidR="00CC0221">
        <w:t>ky,</w:t>
      </w:r>
      <w:r w:rsidR="0074704A" w:rsidRPr="00ED6FE4">
        <w:t xml:space="preserve"> </w:t>
      </w:r>
      <w:r w:rsidR="00CC0221">
        <w:t xml:space="preserve">pomocí kterých můžeme měnit </w:t>
      </w:r>
      <w:r w:rsidR="0074704A" w:rsidRPr="00ED6FE4">
        <w:t>jednotliv</w:t>
      </w:r>
      <w:r w:rsidR="00CC0221">
        <w:t>é složky barev</w:t>
      </w:r>
      <w:r w:rsidR="0019473F">
        <w:t>: červená, zelená a modrá</w:t>
      </w:r>
      <w:r w:rsidR="00CC0221">
        <w:t>.</w:t>
      </w:r>
      <w:r w:rsidR="0019473F">
        <w:t xml:space="preserve"> N</w:t>
      </w:r>
      <w:r w:rsidR="0019473F">
        <w:t>a</w:t>
      </w:r>
      <w:r w:rsidR="0019473F">
        <w:t>stavují se hodnoty RGB od 0 do 255.</w:t>
      </w:r>
      <w:r w:rsidR="0074704A" w:rsidRPr="00ED6FE4">
        <w:t xml:space="preserve"> </w:t>
      </w:r>
      <w:r w:rsidR="00CC0221">
        <w:t xml:space="preserve">Posuvníky můžou nastavit </w:t>
      </w:r>
      <w:r w:rsidR="0019473F">
        <w:t>na LED páskách jakouk</w:t>
      </w:r>
      <w:r w:rsidR="0019473F">
        <w:t>o</w:t>
      </w:r>
      <w:r w:rsidR="0019473F">
        <w:t>liv barvu mimo černé (tzn. vypnutí LED pásků).</w:t>
      </w:r>
    </w:p>
    <w:p w:rsidR="00CC0221" w:rsidRPr="00ED6FE4" w:rsidRDefault="00CC0221" w:rsidP="00CC0221">
      <w:pPr>
        <w:pStyle w:val="Nadpis2"/>
      </w:pPr>
      <w:bookmarkStart w:id="79" w:name="_Toc471749148"/>
      <w:r>
        <w:t>Napájení</w:t>
      </w:r>
      <w:bookmarkEnd w:id="79"/>
    </w:p>
    <w:p w:rsidR="00CF28B6" w:rsidRPr="00ED6FE4" w:rsidRDefault="00B36E5B" w:rsidP="009B414E">
      <w:r w:rsidRPr="00ED6FE4">
        <w:t xml:space="preserve">Jelikož jsem </w:t>
      </w:r>
      <w:r w:rsidR="0074704A" w:rsidRPr="00ED6FE4">
        <w:t>nechtěl, aby</w:t>
      </w:r>
      <w:r w:rsidRPr="00ED6FE4">
        <w:t xml:space="preserve"> zařízení mělo 2 napájení, tak jsem musel </w:t>
      </w:r>
      <w:r w:rsidR="0074704A" w:rsidRPr="00ED6FE4">
        <w:t>vyřešit, aby</w:t>
      </w:r>
      <w:r w:rsidRPr="00ED6FE4">
        <w:t xml:space="preserve"> přes jeden adaptér, který je na 12</w:t>
      </w:r>
      <w:r w:rsidR="0074704A" w:rsidRPr="00ED6FE4">
        <w:t> </w:t>
      </w:r>
      <w:r w:rsidRPr="00ED6FE4">
        <w:t>V, šlo taky převést napětí na 3,3</w:t>
      </w:r>
      <w:r w:rsidR="0074704A" w:rsidRPr="00ED6FE4">
        <w:t> </w:t>
      </w:r>
      <w:r w:rsidRPr="00ED6FE4">
        <w:t>V. K tomu jsem použil modul, kt</w:t>
      </w:r>
      <w:r w:rsidRPr="00ED6FE4">
        <w:t>e</w:t>
      </w:r>
      <w:r w:rsidRPr="00ED6FE4">
        <w:t xml:space="preserve">rému </w:t>
      </w:r>
      <w:proofErr w:type="gramStart"/>
      <w:r w:rsidR="005915E9" w:rsidRPr="00ED6FE4">
        <w:t>transformuje</w:t>
      </w:r>
      <w:proofErr w:type="gramEnd"/>
      <w:r w:rsidR="0074704A" w:rsidRPr="00ED6FE4">
        <w:t xml:space="preserve"> vstupní </w:t>
      </w:r>
      <w:r w:rsidR="005915E9" w:rsidRPr="00ED6FE4">
        <w:t>napětí</w:t>
      </w:r>
      <w:r w:rsidR="0074704A" w:rsidRPr="00ED6FE4">
        <w:t xml:space="preserve"> 12 V</w:t>
      </w:r>
      <w:r w:rsidR="005915E9">
        <w:t xml:space="preserve"> </w:t>
      </w:r>
      <w:r w:rsidR="0074704A" w:rsidRPr="00ED6FE4">
        <w:t>n</w:t>
      </w:r>
      <w:r w:rsidRPr="00ED6FE4">
        <w:t xml:space="preserve">a výstupní </w:t>
      </w:r>
      <w:r w:rsidR="00AF3F7E" w:rsidRPr="00ED6FE4">
        <w:t>napě</w:t>
      </w:r>
      <w:r w:rsidR="0074704A" w:rsidRPr="00ED6FE4">
        <w:t>tí</w:t>
      </w:r>
      <w:r w:rsidR="00AF3F7E" w:rsidRPr="00ED6FE4">
        <w:t xml:space="preserve"> 3,3</w:t>
      </w:r>
      <w:r w:rsidR="0074704A" w:rsidRPr="00ED6FE4">
        <w:t> </w:t>
      </w:r>
      <w:r w:rsidR="00AF3F7E" w:rsidRPr="00ED6FE4">
        <w:t>V</w:t>
      </w:r>
      <w:r w:rsidR="0074704A" w:rsidRPr="00ED6FE4">
        <w:t xml:space="preserve">. Poté vodiči </w:t>
      </w:r>
      <w:proofErr w:type="gramStart"/>
      <w:r w:rsidR="0074704A" w:rsidRPr="00ED6FE4">
        <w:t>přivedu</w:t>
      </w:r>
      <w:proofErr w:type="gramEnd"/>
      <w:r w:rsidR="0074704A" w:rsidRPr="00ED6FE4">
        <w:t xml:space="preserve"> správné napětí na správné piny</w:t>
      </w:r>
    </w:p>
    <w:p w:rsidR="00483A69" w:rsidRPr="00CC0221" w:rsidRDefault="00B8449A" w:rsidP="00CC0221">
      <w:pPr>
        <w:pStyle w:val="Nadpis1"/>
        <w:numPr>
          <w:ilvl w:val="0"/>
          <w:numId w:val="0"/>
        </w:numPr>
        <w:ind w:left="360"/>
      </w:pPr>
      <w:bookmarkStart w:id="80" w:name="_Toc470333497"/>
      <w:bookmarkStart w:id="81" w:name="_Toc470333832"/>
      <w:bookmarkStart w:id="82" w:name="_Toc471749149"/>
      <w:r w:rsidRPr="00CC0221">
        <w:rPr>
          <w:rStyle w:val="NadpisChar"/>
          <w:b/>
          <w:bCs/>
          <w:caps/>
        </w:rPr>
        <w:lastRenderedPageBreak/>
        <w:t>Závěr</w:t>
      </w:r>
      <w:bookmarkEnd w:id="80"/>
      <w:bookmarkEnd w:id="81"/>
      <w:bookmarkEnd w:id="82"/>
    </w:p>
    <w:p w:rsidR="00AF3F7E" w:rsidRPr="00ED6FE4" w:rsidRDefault="00AF3F7E" w:rsidP="001F423D">
      <w:r w:rsidRPr="00ED6FE4">
        <w:t>Cílem tohoto p</w:t>
      </w:r>
      <w:r w:rsidR="00874874" w:rsidRPr="00ED6FE4">
        <w:t xml:space="preserve">rojektu bylo vytvoření funkčního kontroléru. Určené </w:t>
      </w:r>
      <w:r w:rsidR="000200A9" w:rsidRPr="00ED6FE4">
        <w:t>cíle, jako</w:t>
      </w:r>
      <w:r w:rsidRPr="00ED6FE4">
        <w:t xml:space="preserve"> sestavení pl</w:t>
      </w:r>
      <w:r w:rsidR="00874874" w:rsidRPr="00ED6FE4">
        <w:t xml:space="preserve">ošného spoje, vytvoření programu pro ovládání pásku a webové </w:t>
      </w:r>
      <w:r w:rsidR="000200A9" w:rsidRPr="00ED6FE4">
        <w:t>aplikace, byly</w:t>
      </w:r>
      <w:r w:rsidR="0074704A" w:rsidRPr="00ED6FE4">
        <w:t xml:space="preserve"> splněny</w:t>
      </w:r>
      <w:r w:rsidR="00874874" w:rsidRPr="00ED6FE4">
        <w:t>.</w:t>
      </w:r>
    </w:p>
    <w:p w:rsidR="00AF3F7E" w:rsidRPr="00ED6FE4" w:rsidRDefault="00AF3F7E" w:rsidP="001F423D">
      <w:r w:rsidRPr="00ED6FE4">
        <w:t xml:space="preserve"> Do budoucna by bylo možné</w:t>
      </w:r>
      <w:r w:rsidR="00874874" w:rsidRPr="00ED6FE4">
        <w:t xml:space="preserve"> vytvořit webovou aplikaci, kde by byla paleta </w:t>
      </w:r>
      <w:proofErr w:type="gramStart"/>
      <w:r w:rsidR="00874874" w:rsidRPr="00ED6FE4">
        <w:t>barev a bylo</w:t>
      </w:r>
      <w:proofErr w:type="gramEnd"/>
      <w:r w:rsidR="00874874" w:rsidRPr="00ED6FE4">
        <w:t xml:space="preserve"> by možné si vybrat jakoukoliv barvu bez posuvníků. </w:t>
      </w:r>
    </w:p>
    <w:p w:rsidR="00AB18DA" w:rsidRPr="00ED6FE4" w:rsidRDefault="0020108D" w:rsidP="00B608B4">
      <w:r w:rsidRPr="00ED6FE4">
        <w:t xml:space="preserve">Tento kontrolér jsem navrhl pro vlastní potřebu. </w:t>
      </w:r>
      <w:r w:rsidR="000200A9">
        <w:t>Podobný kontrolér lze koupit za1000 K</w:t>
      </w:r>
      <w:r w:rsidR="00CC0221">
        <w:t xml:space="preserve">č a já jsem si ho navrhl </w:t>
      </w:r>
      <w:r w:rsidR="000200A9">
        <w:t>a sestrojil za čtvrtinu ceny.</w:t>
      </w:r>
    </w:p>
    <w:p w:rsidR="00E15D00" w:rsidRPr="00ED6FE4" w:rsidRDefault="00E15D00" w:rsidP="006E2B97"/>
    <w:p w:rsidR="00802D4F" w:rsidRPr="00ED6FE4" w:rsidRDefault="00802D4F"/>
    <w:p w:rsidR="00F03DA6" w:rsidRPr="00ED6FE4" w:rsidRDefault="00F03DA6">
      <w:pPr>
        <w:pStyle w:val="Nadpis"/>
        <w:rPr>
          <w:rStyle w:val="Pokec"/>
          <w:b w:val="0"/>
        </w:rPr>
      </w:pPr>
      <w:bookmarkStart w:id="83" w:name="_Toc37577735"/>
      <w:bookmarkStart w:id="84" w:name="_Toc88120446"/>
      <w:bookmarkStart w:id="85" w:name="_Toc88120683"/>
      <w:bookmarkStart w:id="86" w:name="_Toc88120895"/>
      <w:bookmarkStart w:id="87" w:name="_Toc88120999"/>
      <w:bookmarkStart w:id="88" w:name="_Toc88121042"/>
      <w:bookmarkStart w:id="89" w:name="_Toc88121179"/>
      <w:bookmarkStart w:id="90" w:name="_Toc88121553"/>
      <w:bookmarkStart w:id="91" w:name="_Toc88121610"/>
      <w:bookmarkStart w:id="92" w:name="_Toc88121748"/>
      <w:bookmarkStart w:id="93" w:name="_Toc88122014"/>
      <w:bookmarkStart w:id="94" w:name="_Toc88124619"/>
      <w:bookmarkStart w:id="95" w:name="_Toc88124656"/>
      <w:bookmarkStart w:id="96" w:name="_Toc88124806"/>
      <w:bookmarkStart w:id="97" w:name="_Toc88125789"/>
      <w:bookmarkStart w:id="98" w:name="_Toc88126309"/>
      <w:bookmarkStart w:id="99" w:name="_Toc88126460"/>
      <w:bookmarkStart w:id="100" w:name="_Toc88126527"/>
      <w:bookmarkStart w:id="101" w:name="_Toc88126556"/>
      <w:bookmarkStart w:id="102" w:name="_Toc88126772"/>
      <w:bookmarkStart w:id="103" w:name="_Toc88126862"/>
      <w:bookmarkStart w:id="104" w:name="_Toc88127103"/>
      <w:bookmarkStart w:id="105" w:name="_Toc88127146"/>
      <w:bookmarkStart w:id="106" w:name="_Toc88128511"/>
      <w:bookmarkStart w:id="107" w:name="_Toc107634153"/>
      <w:bookmarkStart w:id="108" w:name="_Toc107635188"/>
      <w:bookmarkStart w:id="109" w:name="_Toc107635228"/>
      <w:bookmarkStart w:id="110" w:name="_Toc107635245"/>
      <w:bookmarkStart w:id="111" w:name="_Toc470333498"/>
      <w:bookmarkStart w:id="112" w:name="_Toc470333833"/>
      <w:bookmarkStart w:id="113" w:name="_Toc471749150"/>
      <w:r w:rsidRPr="00ED6FE4">
        <w:rPr>
          <w:b w:val="0"/>
        </w:rPr>
        <w:lastRenderedPageBreak/>
        <w:t>Seznam použit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802D4F" w:rsidRPr="00ED6FE4">
        <w:rPr>
          <w:b w:val="0"/>
        </w:rPr>
        <w:t>ýCH INFORMAČNÍCH ZDROJů</w:t>
      </w:r>
      <w:bookmarkEnd w:id="111"/>
      <w:bookmarkEnd w:id="112"/>
      <w:bookmarkEnd w:id="113"/>
    </w:p>
    <w:p w:rsidR="005E09A9" w:rsidRDefault="00F03DA6" w:rsidP="005E09A9">
      <w:pPr>
        <w:pStyle w:val="Literatura"/>
        <w:jc w:val="left"/>
        <w:rPr>
          <w:i/>
          <w:iCs/>
          <w:color w:val="333333"/>
          <w:shd w:val="clear" w:color="auto" w:fill="FFFFFF"/>
        </w:rPr>
      </w:pPr>
      <w:bookmarkStart w:id="114" w:name="_Ref94455389"/>
      <w:r w:rsidRPr="00272621">
        <w:t>[</w:t>
      </w:r>
      <w:r w:rsidR="007D778D" w:rsidRPr="00272621">
        <w:fldChar w:fldCharType="begin"/>
      </w:r>
      <w:r w:rsidR="007D778D" w:rsidRPr="00272621">
        <w:instrText xml:space="preserve"> SEQ [ \* ARABIC </w:instrText>
      </w:r>
      <w:r w:rsidR="007D778D" w:rsidRPr="00272621">
        <w:fldChar w:fldCharType="separate"/>
      </w:r>
      <w:r w:rsidR="001676A8" w:rsidRPr="00272621">
        <w:rPr>
          <w:noProof/>
        </w:rPr>
        <w:t>1</w:t>
      </w:r>
      <w:r w:rsidR="007D778D" w:rsidRPr="00272621">
        <w:rPr>
          <w:noProof/>
        </w:rPr>
        <w:fldChar w:fldCharType="end"/>
      </w:r>
      <w:bookmarkEnd w:id="114"/>
      <w:r w:rsidRPr="00272621">
        <w:t>]</w:t>
      </w:r>
      <w:r w:rsidR="00272621" w:rsidRPr="00272621">
        <w:tab/>
      </w:r>
      <w:r w:rsidR="00272621" w:rsidRPr="00272621">
        <w:tab/>
      </w:r>
      <w:proofErr w:type="spellStart"/>
      <w:r w:rsidR="00272621" w:rsidRPr="00272621">
        <w:rPr>
          <w:color w:val="333333"/>
          <w:shd w:val="clear" w:color="auto" w:fill="FFFFFF"/>
        </w:rPr>
        <w:t>Aritro</w:t>
      </w:r>
      <w:proofErr w:type="spellEnd"/>
      <w:r w:rsidR="00272621" w:rsidRPr="00272621">
        <w:rPr>
          <w:color w:val="333333"/>
          <w:shd w:val="clear" w:color="auto" w:fill="FFFFFF"/>
        </w:rPr>
        <w:t xml:space="preserve"> </w:t>
      </w:r>
      <w:proofErr w:type="spellStart"/>
      <w:r w:rsidR="00272621" w:rsidRPr="00272621">
        <w:rPr>
          <w:color w:val="333333"/>
          <w:shd w:val="clear" w:color="auto" w:fill="FFFFFF"/>
        </w:rPr>
        <w:t>Mukherjee</w:t>
      </w:r>
      <w:proofErr w:type="spellEnd"/>
      <w:r w:rsidR="00272621" w:rsidRPr="00272621">
        <w:rPr>
          <w:color w:val="333333"/>
          <w:shd w:val="clear" w:color="auto" w:fill="FFFFFF"/>
        </w:rPr>
        <w:t xml:space="preserve">. </w:t>
      </w:r>
      <w:proofErr w:type="spellStart"/>
      <w:r w:rsidR="00272621" w:rsidRPr="00272621">
        <w:rPr>
          <w:color w:val="333333"/>
          <w:shd w:val="clear" w:color="auto" w:fill="FFFFFF"/>
        </w:rPr>
        <w:t>Getting</w:t>
      </w:r>
      <w:proofErr w:type="spellEnd"/>
      <w:r w:rsidR="00272621" w:rsidRPr="00272621">
        <w:rPr>
          <w:color w:val="333333"/>
          <w:shd w:val="clear" w:color="auto" w:fill="FFFFFF"/>
        </w:rPr>
        <w:t xml:space="preserve"> </w:t>
      </w:r>
      <w:proofErr w:type="spellStart"/>
      <w:r w:rsidR="00272621" w:rsidRPr="00272621">
        <w:rPr>
          <w:color w:val="333333"/>
          <w:shd w:val="clear" w:color="auto" w:fill="FFFFFF"/>
        </w:rPr>
        <w:t>Started</w:t>
      </w:r>
      <w:proofErr w:type="spellEnd"/>
      <w:r w:rsidR="00272621" w:rsidRPr="00272621">
        <w:rPr>
          <w:color w:val="333333"/>
          <w:shd w:val="clear" w:color="auto" w:fill="FFFFFF"/>
        </w:rPr>
        <w:t xml:space="preserve"> </w:t>
      </w:r>
      <w:proofErr w:type="spellStart"/>
      <w:r w:rsidR="00272621" w:rsidRPr="00272621">
        <w:rPr>
          <w:color w:val="333333"/>
          <w:shd w:val="clear" w:color="auto" w:fill="FFFFFF"/>
        </w:rPr>
        <w:t>With</w:t>
      </w:r>
      <w:proofErr w:type="spellEnd"/>
      <w:r w:rsidR="00272621" w:rsidRPr="00272621">
        <w:rPr>
          <w:color w:val="333333"/>
          <w:shd w:val="clear" w:color="auto" w:fill="FFFFFF"/>
        </w:rPr>
        <w:t xml:space="preserve"> ESP-12E </w:t>
      </w:r>
      <w:proofErr w:type="spellStart"/>
      <w:r w:rsidR="00272621" w:rsidRPr="00272621">
        <w:rPr>
          <w:color w:val="333333"/>
          <w:shd w:val="clear" w:color="auto" w:fill="FFFFFF"/>
        </w:rPr>
        <w:t>NodeMcu</w:t>
      </w:r>
      <w:proofErr w:type="spellEnd"/>
      <w:r w:rsidR="00272621" w:rsidRPr="00272621">
        <w:rPr>
          <w:color w:val="333333"/>
          <w:shd w:val="clear" w:color="auto" w:fill="FFFFFF"/>
        </w:rPr>
        <w:t xml:space="preserve"> V3 .</w:t>
      </w:r>
      <w:r w:rsidR="00272621" w:rsidRPr="00272621">
        <w:rPr>
          <w:rStyle w:val="apple-converted-space"/>
          <w:color w:val="333333"/>
          <w:shd w:val="clear" w:color="auto" w:fill="FFFFFF"/>
        </w:rPr>
        <w:t> </w:t>
      </w:r>
      <w:r w:rsidR="00272621" w:rsidRPr="00272621">
        <w:rPr>
          <w:i/>
          <w:iCs/>
          <w:color w:val="333333"/>
          <w:shd w:val="clear" w:color="auto" w:fill="FFFFFF"/>
        </w:rPr>
        <w:t xml:space="preserve">C Sharp </w:t>
      </w:r>
      <w:proofErr w:type="spellStart"/>
      <w:r w:rsidR="00272621" w:rsidRPr="00272621">
        <w:rPr>
          <w:i/>
          <w:iCs/>
          <w:color w:val="333333"/>
          <w:shd w:val="clear" w:color="auto" w:fill="FFFFFF"/>
        </w:rPr>
        <w:t>Co</w:t>
      </w:r>
      <w:r w:rsidR="00272621" w:rsidRPr="00272621">
        <w:rPr>
          <w:i/>
          <w:iCs/>
          <w:color w:val="333333"/>
          <w:shd w:val="clear" w:color="auto" w:fill="FFFFFF"/>
        </w:rPr>
        <w:t>r</w:t>
      </w:r>
      <w:r w:rsidR="00272621" w:rsidRPr="00272621">
        <w:rPr>
          <w:i/>
          <w:iCs/>
          <w:color w:val="333333"/>
          <w:shd w:val="clear" w:color="auto" w:fill="FFFFFF"/>
        </w:rPr>
        <w:t>ner</w:t>
      </w:r>
      <w:proofErr w:type="spellEnd"/>
      <w:r w:rsidR="00272621" w:rsidRPr="00272621">
        <w:rPr>
          <w:i/>
          <w:iCs/>
          <w:color w:val="333333"/>
          <w:shd w:val="clear" w:color="auto" w:fill="FFFFFF"/>
        </w:rPr>
        <w:t>.</w:t>
      </w:r>
      <w:r w:rsidR="00272621" w:rsidRPr="00272621">
        <w:rPr>
          <w:rStyle w:val="apple-converted-space"/>
          <w:i/>
          <w:iCs/>
          <w:color w:val="333333"/>
          <w:shd w:val="clear" w:color="auto" w:fill="FFFFFF"/>
        </w:rPr>
        <w:t> </w:t>
      </w:r>
      <w:r w:rsidR="00272621" w:rsidRPr="00272621">
        <w:rPr>
          <w:color w:val="333333"/>
          <w:shd w:val="clear" w:color="auto" w:fill="FFFFFF"/>
        </w:rPr>
        <w:t xml:space="preserve">[online]. </w:t>
      </w:r>
      <w:proofErr w:type="gramStart"/>
      <w:r w:rsidR="00272621" w:rsidRPr="00272621">
        <w:rPr>
          <w:color w:val="333333"/>
          <w:shd w:val="clear" w:color="auto" w:fill="FFFFFF"/>
        </w:rPr>
        <w:t>11.3.2016</w:t>
      </w:r>
      <w:proofErr w:type="gramEnd"/>
      <w:r w:rsidR="00272621" w:rsidRPr="00272621">
        <w:rPr>
          <w:color w:val="333333"/>
          <w:shd w:val="clear" w:color="auto" w:fill="FFFFFF"/>
        </w:rPr>
        <w:t xml:space="preserve"> [cit. 2017-01-10]. Dostupné z:</w:t>
      </w:r>
      <w:r w:rsidR="00272621" w:rsidRPr="00272621">
        <w:rPr>
          <w:rStyle w:val="apple-converted-space"/>
          <w:color w:val="333333"/>
          <w:shd w:val="clear" w:color="auto" w:fill="FFFFFF"/>
        </w:rPr>
        <w:t> </w:t>
      </w:r>
      <w:hyperlink r:id="rId20" w:history="1">
        <w:r w:rsidR="005E09A9" w:rsidRPr="00543FAC">
          <w:rPr>
            <w:rStyle w:val="Hypertextovodkaz"/>
            <w:i/>
            <w:iCs/>
            <w:shd w:val="clear" w:color="auto" w:fill="FFFFFF"/>
          </w:rPr>
          <w:t>http://www.c-sharpcorner.com/article/blinking-led-by-esp-12e-nodemcu-v3-module-using-arduinoide/</w:t>
        </w:r>
      </w:hyperlink>
    </w:p>
    <w:p w:rsidR="0020108D" w:rsidRPr="00272621" w:rsidRDefault="005E09A9" w:rsidP="005E09A9">
      <w:pPr>
        <w:pStyle w:val="Literatura"/>
        <w:jc w:val="left"/>
      </w:pPr>
      <w:r>
        <w:t>[2]</w:t>
      </w:r>
      <w:r>
        <w:tab/>
      </w:r>
      <w:r>
        <w:tab/>
      </w:r>
      <w:proofErr w:type="spellStart"/>
      <w:r w:rsidRPr="005E09A9">
        <w:rPr>
          <w:rFonts w:ascii="Arial" w:hAnsi="Arial" w:cs="Arial"/>
          <w:color w:val="333333"/>
          <w:sz w:val="21"/>
          <w:szCs w:val="21"/>
        </w:rPr>
        <w:t>Jake</w:t>
      </w:r>
      <w:proofErr w:type="spellEnd"/>
      <w:r w:rsidRPr="005E09A9"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 w:rsidRPr="005E09A9">
        <w:rPr>
          <w:rFonts w:ascii="Arial" w:hAnsi="Arial" w:cs="Arial"/>
          <w:color w:val="333333"/>
          <w:sz w:val="21"/>
          <w:szCs w:val="21"/>
        </w:rPr>
        <w:t>Bergamin</w:t>
      </w:r>
      <w:proofErr w:type="spellEnd"/>
      <w:r w:rsidRPr="005E09A9">
        <w:rPr>
          <w:rFonts w:ascii="Arial" w:hAnsi="Arial" w:cs="Arial"/>
          <w:color w:val="333333"/>
          <w:sz w:val="21"/>
          <w:szCs w:val="21"/>
        </w:rPr>
        <w:t xml:space="preserve">. Make A </w:t>
      </w:r>
      <w:proofErr w:type="spellStart"/>
      <w:r w:rsidRPr="005E09A9">
        <w:rPr>
          <w:rFonts w:ascii="Arial" w:hAnsi="Arial" w:cs="Arial"/>
          <w:color w:val="333333"/>
          <w:sz w:val="21"/>
          <w:szCs w:val="21"/>
        </w:rPr>
        <w:t>WiFi</w:t>
      </w:r>
      <w:proofErr w:type="spellEnd"/>
      <w:r w:rsidRPr="005E09A9"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 w:rsidRPr="005E09A9">
        <w:rPr>
          <w:rFonts w:ascii="Arial" w:hAnsi="Arial" w:cs="Arial"/>
          <w:color w:val="333333"/>
          <w:sz w:val="21"/>
          <w:szCs w:val="21"/>
        </w:rPr>
        <w:t>Controllable</w:t>
      </w:r>
      <w:proofErr w:type="spellEnd"/>
      <w:r w:rsidRPr="005E09A9">
        <w:rPr>
          <w:rFonts w:ascii="Arial" w:hAnsi="Arial" w:cs="Arial"/>
          <w:color w:val="333333"/>
          <w:sz w:val="21"/>
          <w:szCs w:val="21"/>
        </w:rPr>
        <w:t xml:space="preserve"> LED </w:t>
      </w:r>
      <w:proofErr w:type="spellStart"/>
      <w:r w:rsidRPr="005E09A9">
        <w:rPr>
          <w:rFonts w:ascii="Arial" w:hAnsi="Arial" w:cs="Arial"/>
          <w:color w:val="333333"/>
          <w:sz w:val="21"/>
          <w:szCs w:val="21"/>
        </w:rPr>
        <w:t>Strip</w:t>
      </w:r>
      <w:proofErr w:type="spellEnd"/>
      <w:r w:rsidRPr="005E09A9">
        <w:rPr>
          <w:rFonts w:ascii="Arial" w:hAnsi="Arial" w:cs="Arial"/>
          <w:color w:val="333333"/>
          <w:sz w:val="21"/>
          <w:szCs w:val="21"/>
        </w:rPr>
        <w:t>. </w:t>
      </w:r>
      <w:proofErr w:type="spellStart"/>
      <w:r w:rsidRPr="005E09A9">
        <w:rPr>
          <w:rFonts w:ascii="Arial" w:hAnsi="Arial" w:cs="Arial"/>
          <w:i/>
          <w:iCs/>
          <w:color w:val="333333"/>
          <w:sz w:val="21"/>
          <w:szCs w:val="21"/>
        </w:rPr>
        <w:t>Jake</w:t>
      </w:r>
      <w:proofErr w:type="spellEnd"/>
      <w:r w:rsidRPr="005E09A9">
        <w:rPr>
          <w:rFonts w:ascii="Arial" w:hAnsi="Arial" w:cs="Arial"/>
          <w:i/>
          <w:iCs/>
          <w:color w:val="333333"/>
          <w:sz w:val="21"/>
          <w:szCs w:val="21"/>
        </w:rPr>
        <w:t xml:space="preserve"> </w:t>
      </w:r>
      <w:proofErr w:type="spellStart"/>
      <w:r w:rsidRPr="005E09A9">
        <w:rPr>
          <w:rFonts w:ascii="Arial" w:hAnsi="Arial" w:cs="Arial"/>
          <w:i/>
          <w:iCs/>
          <w:color w:val="333333"/>
          <w:sz w:val="21"/>
          <w:szCs w:val="21"/>
        </w:rPr>
        <w:t>Bergamin</w:t>
      </w:r>
      <w:proofErr w:type="spellEnd"/>
      <w:r w:rsidRPr="005E09A9">
        <w:rPr>
          <w:rFonts w:ascii="Arial" w:hAnsi="Arial" w:cs="Arial"/>
          <w:i/>
          <w:iCs/>
          <w:color w:val="333333"/>
          <w:sz w:val="21"/>
          <w:szCs w:val="21"/>
        </w:rPr>
        <w:t>. </w:t>
      </w:r>
      <w:r w:rsidRPr="005E09A9">
        <w:rPr>
          <w:rFonts w:ascii="Arial" w:hAnsi="Arial" w:cs="Arial"/>
          <w:color w:val="333333"/>
          <w:sz w:val="21"/>
          <w:szCs w:val="21"/>
        </w:rPr>
        <w:t xml:space="preserve">[online]. </w:t>
      </w:r>
      <w:proofErr w:type="gramStart"/>
      <w:r w:rsidRPr="005E09A9">
        <w:rPr>
          <w:rFonts w:ascii="Arial" w:hAnsi="Arial" w:cs="Arial"/>
          <w:color w:val="333333"/>
          <w:sz w:val="21"/>
          <w:szCs w:val="21"/>
        </w:rPr>
        <w:t>13.2.2016</w:t>
      </w:r>
      <w:proofErr w:type="gramEnd"/>
      <w:r w:rsidRPr="005E09A9">
        <w:rPr>
          <w:rFonts w:ascii="Arial" w:hAnsi="Arial" w:cs="Arial"/>
          <w:color w:val="333333"/>
          <w:sz w:val="21"/>
          <w:szCs w:val="21"/>
        </w:rPr>
        <w:t xml:space="preserve"> [cit. 2017-01-10]. Dostupné z: </w:t>
      </w:r>
      <w:r w:rsidRPr="005E09A9">
        <w:rPr>
          <w:rFonts w:ascii="Arial" w:hAnsi="Arial" w:cs="Arial"/>
          <w:i/>
          <w:iCs/>
          <w:color w:val="333333"/>
          <w:sz w:val="21"/>
          <w:szCs w:val="21"/>
        </w:rPr>
        <w:t>http://jakebergamin.com/2016/02/08/wifi-led-strip/</w:t>
      </w:r>
    </w:p>
    <w:p w:rsidR="00272621" w:rsidRPr="00272621" w:rsidRDefault="008A357A" w:rsidP="00272621">
      <w:pPr>
        <w:pStyle w:val="Literatura"/>
        <w:jc w:val="left"/>
        <w:rPr>
          <w:i/>
          <w:iCs/>
          <w:color w:val="333333"/>
          <w:shd w:val="clear" w:color="auto" w:fill="FFFFFF"/>
        </w:rPr>
      </w:pPr>
      <w:r w:rsidRPr="00272621">
        <w:t>[3]</w:t>
      </w:r>
      <w:r w:rsidRPr="00272621">
        <w:tab/>
      </w:r>
      <w:r w:rsidRPr="00272621">
        <w:tab/>
      </w:r>
      <w:proofErr w:type="spellStart"/>
      <w:r w:rsidR="00272621" w:rsidRPr="00272621">
        <w:rPr>
          <w:color w:val="333333"/>
          <w:shd w:val="clear" w:color="auto" w:fill="FFFFFF"/>
        </w:rPr>
        <w:t>NodeMCU</w:t>
      </w:r>
      <w:proofErr w:type="spellEnd"/>
      <w:r w:rsidR="00272621" w:rsidRPr="00272621">
        <w:rPr>
          <w:color w:val="333333"/>
          <w:shd w:val="clear" w:color="auto" w:fill="FFFFFF"/>
        </w:rPr>
        <w:t xml:space="preserve"> – </w:t>
      </w:r>
      <w:proofErr w:type="spellStart"/>
      <w:r w:rsidR="00272621" w:rsidRPr="00272621">
        <w:rPr>
          <w:color w:val="333333"/>
          <w:shd w:val="clear" w:color="auto" w:fill="FFFFFF"/>
        </w:rPr>
        <w:t>Wikipedia</w:t>
      </w:r>
      <w:proofErr w:type="spellEnd"/>
      <w:r w:rsidR="00272621" w:rsidRPr="00272621">
        <w:rPr>
          <w:color w:val="333333"/>
          <w:shd w:val="clear" w:color="auto" w:fill="FFFFFF"/>
        </w:rPr>
        <w:t>.</w:t>
      </w:r>
      <w:r w:rsidR="00272621" w:rsidRPr="00272621">
        <w:rPr>
          <w:rStyle w:val="apple-converted-space"/>
          <w:color w:val="333333"/>
          <w:shd w:val="clear" w:color="auto" w:fill="FFFFFF"/>
        </w:rPr>
        <w:t> </w:t>
      </w:r>
      <w:proofErr w:type="spellStart"/>
      <w:r w:rsidR="00272621" w:rsidRPr="00272621">
        <w:rPr>
          <w:i/>
          <w:iCs/>
          <w:color w:val="333333"/>
          <w:shd w:val="clear" w:color="auto" w:fill="FFFFFF"/>
        </w:rPr>
        <w:t>Wikipedia</w:t>
      </w:r>
      <w:proofErr w:type="spellEnd"/>
      <w:r w:rsidR="00272621" w:rsidRPr="00272621">
        <w:rPr>
          <w:i/>
          <w:iCs/>
          <w:color w:val="333333"/>
          <w:shd w:val="clear" w:color="auto" w:fill="FFFFFF"/>
        </w:rPr>
        <w:t>.</w:t>
      </w:r>
      <w:r w:rsidR="00272621" w:rsidRPr="00272621">
        <w:rPr>
          <w:rStyle w:val="apple-converted-space"/>
          <w:i/>
          <w:iCs/>
          <w:color w:val="333333"/>
          <w:shd w:val="clear" w:color="auto" w:fill="FFFFFF"/>
        </w:rPr>
        <w:t> </w:t>
      </w:r>
      <w:r w:rsidR="00272621" w:rsidRPr="00272621">
        <w:rPr>
          <w:color w:val="333333"/>
          <w:shd w:val="clear" w:color="auto" w:fill="FFFFFF"/>
        </w:rPr>
        <w:t xml:space="preserve">[online]. </w:t>
      </w:r>
      <w:proofErr w:type="gramStart"/>
      <w:r w:rsidR="00272621" w:rsidRPr="00272621">
        <w:rPr>
          <w:color w:val="333333"/>
          <w:shd w:val="clear" w:color="auto" w:fill="FFFFFF"/>
        </w:rPr>
        <w:t>3.1.2017</w:t>
      </w:r>
      <w:proofErr w:type="gramEnd"/>
      <w:r w:rsidR="00272621" w:rsidRPr="00272621">
        <w:rPr>
          <w:color w:val="333333"/>
          <w:shd w:val="clear" w:color="auto" w:fill="FFFFFF"/>
        </w:rPr>
        <w:t xml:space="preserve"> [cit. 2017-01-10]. Dostu</w:t>
      </w:r>
      <w:r w:rsidR="00272621" w:rsidRPr="00272621">
        <w:rPr>
          <w:color w:val="333333"/>
          <w:shd w:val="clear" w:color="auto" w:fill="FFFFFF"/>
        </w:rPr>
        <w:t>p</w:t>
      </w:r>
      <w:r w:rsidR="00272621" w:rsidRPr="00272621">
        <w:rPr>
          <w:color w:val="333333"/>
          <w:shd w:val="clear" w:color="auto" w:fill="FFFFFF"/>
        </w:rPr>
        <w:t>né z:</w:t>
      </w:r>
      <w:r w:rsidR="00272621" w:rsidRPr="00272621">
        <w:rPr>
          <w:rStyle w:val="apple-converted-space"/>
          <w:color w:val="333333"/>
          <w:shd w:val="clear" w:color="auto" w:fill="FFFFFF"/>
        </w:rPr>
        <w:t> </w:t>
      </w:r>
      <w:hyperlink r:id="rId21" w:history="1">
        <w:r w:rsidR="00272621" w:rsidRPr="00272621">
          <w:rPr>
            <w:rStyle w:val="Hypertextovodkaz"/>
            <w:i/>
            <w:iCs/>
            <w:shd w:val="clear" w:color="auto" w:fill="FFFFFF"/>
          </w:rPr>
          <w:t>https://en.wikipedia.org/wiki/NodeMCU</w:t>
        </w:r>
      </w:hyperlink>
    </w:p>
    <w:p w:rsidR="00272621" w:rsidRPr="00272621" w:rsidRDefault="00272621" w:rsidP="00272621">
      <w:pPr>
        <w:pStyle w:val="Literatura"/>
        <w:jc w:val="left"/>
      </w:pPr>
      <w:r w:rsidRPr="00272621">
        <w:rPr>
          <w:iCs/>
          <w:color w:val="333333"/>
          <w:shd w:val="clear" w:color="auto" w:fill="FFFFFF"/>
        </w:rPr>
        <w:t>[4]</w:t>
      </w:r>
      <w:r w:rsidRPr="00272621">
        <w:rPr>
          <w:i/>
          <w:iCs/>
          <w:color w:val="333333"/>
          <w:shd w:val="clear" w:color="auto" w:fill="FFFFFF"/>
        </w:rPr>
        <w:tab/>
      </w:r>
      <w:r w:rsidRPr="00272621">
        <w:rPr>
          <w:i/>
          <w:iCs/>
          <w:color w:val="333333"/>
          <w:shd w:val="clear" w:color="auto" w:fill="FFFFFF"/>
        </w:rPr>
        <w:tab/>
      </w:r>
      <w:r w:rsidRPr="00272621">
        <w:rPr>
          <w:color w:val="333333"/>
        </w:rPr>
        <w:t xml:space="preserve">Krzysztof. Arduino/soft-access-point-examples.md </w:t>
      </w:r>
      <w:proofErr w:type="spellStart"/>
      <w:r w:rsidRPr="00272621">
        <w:rPr>
          <w:color w:val="333333"/>
        </w:rPr>
        <w:t>at</w:t>
      </w:r>
      <w:proofErr w:type="spellEnd"/>
      <w:r w:rsidRPr="00272621">
        <w:rPr>
          <w:color w:val="333333"/>
        </w:rPr>
        <w:t xml:space="preserve"> master esp8266/</w:t>
      </w:r>
      <w:proofErr w:type="spellStart"/>
      <w:r w:rsidRPr="00272621">
        <w:rPr>
          <w:color w:val="333333"/>
        </w:rPr>
        <w:t>Arduino</w:t>
      </w:r>
      <w:proofErr w:type="spellEnd"/>
      <w:r w:rsidRPr="00272621">
        <w:rPr>
          <w:color w:val="333333"/>
        </w:rPr>
        <w:t xml:space="preserve"> </w:t>
      </w:r>
      <w:proofErr w:type="spellStart"/>
      <w:r w:rsidRPr="00272621">
        <w:rPr>
          <w:color w:val="333333"/>
        </w:rPr>
        <w:t>GitHub</w:t>
      </w:r>
      <w:proofErr w:type="spellEnd"/>
      <w:r w:rsidRPr="00272621">
        <w:rPr>
          <w:color w:val="333333"/>
        </w:rPr>
        <w:t>. </w:t>
      </w:r>
      <w:proofErr w:type="spellStart"/>
      <w:r w:rsidRPr="00272621">
        <w:rPr>
          <w:i/>
          <w:iCs/>
          <w:color w:val="333333"/>
        </w:rPr>
        <w:t>GitHub</w:t>
      </w:r>
      <w:proofErr w:type="spellEnd"/>
      <w:r w:rsidRPr="00272621">
        <w:rPr>
          <w:i/>
          <w:iCs/>
          <w:color w:val="333333"/>
        </w:rPr>
        <w:t>. </w:t>
      </w:r>
      <w:r w:rsidR="005E09A9">
        <w:rPr>
          <w:color w:val="333333"/>
        </w:rPr>
        <w:t xml:space="preserve">[online]. </w:t>
      </w:r>
      <w:proofErr w:type="gramStart"/>
      <w:r w:rsidR="005E09A9">
        <w:rPr>
          <w:color w:val="333333"/>
        </w:rPr>
        <w:t>25</w:t>
      </w:r>
      <w:r w:rsidRPr="00272621">
        <w:rPr>
          <w:color w:val="333333"/>
        </w:rPr>
        <w:t>.</w:t>
      </w:r>
      <w:r w:rsidR="005E09A9">
        <w:rPr>
          <w:color w:val="333333"/>
        </w:rPr>
        <w:t>8</w:t>
      </w:r>
      <w:r w:rsidRPr="00272621">
        <w:rPr>
          <w:color w:val="333333"/>
        </w:rPr>
        <w:t>.2016</w:t>
      </w:r>
      <w:proofErr w:type="gramEnd"/>
      <w:r w:rsidRPr="00272621">
        <w:rPr>
          <w:color w:val="333333"/>
        </w:rPr>
        <w:t xml:space="preserve"> [cit. 2017-01-10]. Dostupné z: </w:t>
      </w:r>
      <w:r w:rsidRPr="00272621">
        <w:rPr>
          <w:i/>
          <w:iCs/>
          <w:color w:val="333333"/>
        </w:rPr>
        <w:t>https://github.com/esp8266/Arduino/blob/master/doc/esp8266wifi/soft-access-point-examples.md</w:t>
      </w:r>
    </w:p>
    <w:p w:rsidR="0020108D" w:rsidRPr="00ED6FE4" w:rsidRDefault="0020108D" w:rsidP="0020108D">
      <w:pPr>
        <w:pStyle w:val="Literatura"/>
        <w:jc w:val="left"/>
      </w:pPr>
    </w:p>
    <w:p w:rsidR="000F1F8E" w:rsidRPr="00ED6FE4" w:rsidRDefault="000F1F8E">
      <w:pPr>
        <w:pStyle w:val="Nadpis"/>
        <w:rPr>
          <w:rStyle w:val="Zdraznnintenzivn"/>
          <w:b w:val="0"/>
        </w:rPr>
        <w:sectPr w:rsidR="000F1F8E" w:rsidRPr="00ED6FE4" w:rsidSect="00FF6F58">
          <w:headerReference w:type="default" r:id="rId22"/>
          <w:footerReference w:type="default" r:id="rId23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115" w:name="_Toc37577739"/>
      <w:bookmarkStart w:id="116" w:name="_Toc88120450"/>
      <w:bookmarkStart w:id="117" w:name="_Toc88120687"/>
      <w:bookmarkStart w:id="118" w:name="_Toc88120899"/>
      <w:bookmarkStart w:id="119" w:name="_Toc88121003"/>
      <w:bookmarkStart w:id="120" w:name="_Toc88121046"/>
      <w:bookmarkStart w:id="121" w:name="_Toc88121183"/>
      <w:bookmarkStart w:id="122" w:name="_Toc88121557"/>
      <w:bookmarkStart w:id="123" w:name="_Toc88121614"/>
      <w:bookmarkStart w:id="124" w:name="_Toc88121752"/>
      <w:bookmarkStart w:id="125" w:name="_Toc88122018"/>
      <w:bookmarkStart w:id="126" w:name="_Toc88124623"/>
      <w:bookmarkStart w:id="127" w:name="_Toc88124660"/>
      <w:bookmarkStart w:id="128" w:name="_Toc88124810"/>
      <w:bookmarkStart w:id="129" w:name="_Toc88125793"/>
      <w:bookmarkStart w:id="130" w:name="_Toc88126313"/>
      <w:bookmarkStart w:id="131" w:name="_Toc88126464"/>
      <w:bookmarkStart w:id="132" w:name="_Toc88126531"/>
      <w:bookmarkStart w:id="133" w:name="_Toc88126560"/>
      <w:bookmarkStart w:id="134" w:name="_Toc88126776"/>
      <w:bookmarkStart w:id="135" w:name="_Toc88126866"/>
      <w:bookmarkStart w:id="136" w:name="_Toc88127107"/>
      <w:bookmarkStart w:id="137" w:name="_Toc88127150"/>
      <w:bookmarkStart w:id="138" w:name="_Toc88128515"/>
      <w:bookmarkStart w:id="139" w:name="_Toc107634157"/>
      <w:bookmarkStart w:id="140" w:name="_Toc107635192"/>
      <w:bookmarkStart w:id="141" w:name="_Toc107635232"/>
      <w:bookmarkStart w:id="142" w:name="_Toc107635249"/>
    </w:p>
    <w:p w:rsidR="00855A83" w:rsidRPr="00ED6FE4" w:rsidRDefault="00F94A83" w:rsidP="008A357A">
      <w:pPr>
        <w:pStyle w:val="Nadpis"/>
        <w:rPr>
          <w:b w:val="0"/>
        </w:rPr>
      </w:pPr>
      <w:bookmarkStart w:id="143" w:name="_Toc470333499"/>
      <w:bookmarkStart w:id="144" w:name="_Toc470333834"/>
      <w:bookmarkStart w:id="145" w:name="_Toc471749151"/>
      <w:r w:rsidRPr="00ED6FE4">
        <w:rPr>
          <w:b w:val="0"/>
        </w:rPr>
        <w:lastRenderedPageBreak/>
        <w:t>Seznam p</w:t>
      </w:r>
      <w:r w:rsidR="00F03DA6" w:rsidRPr="00ED6FE4">
        <w:rPr>
          <w:b w:val="0"/>
        </w:rPr>
        <w:t>říloh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1B6F92" w:rsidRPr="00ED6FE4" w:rsidRDefault="00CC0221" w:rsidP="00B95A46">
      <w:r>
        <w:t xml:space="preserve">č. 1 </w:t>
      </w:r>
      <w:r w:rsidR="00714439" w:rsidRPr="00ED6FE4">
        <w:t>Aplikace</w:t>
      </w:r>
    </w:p>
    <w:p w:rsidR="00714439" w:rsidRPr="00ED6FE4" w:rsidRDefault="00CC0221" w:rsidP="00B95A46">
      <w:r>
        <w:t xml:space="preserve">č. 2 </w:t>
      </w:r>
      <w:r w:rsidR="00714439" w:rsidRPr="00ED6FE4">
        <w:t>Sch</w:t>
      </w:r>
      <w:r>
        <w:t>é</w:t>
      </w:r>
      <w:r w:rsidR="00714439" w:rsidRPr="00ED6FE4">
        <w:t>ma</w:t>
      </w:r>
    </w:p>
    <w:p w:rsidR="00714439" w:rsidRPr="00ED6FE4" w:rsidRDefault="00CC0221" w:rsidP="00B95A46">
      <w:r>
        <w:t xml:space="preserve">č. 3 </w:t>
      </w:r>
      <w:r w:rsidR="00714439" w:rsidRPr="00ED6FE4">
        <w:t>Fotodokumentace</w:t>
      </w:r>
    </w:p>
    <w:p w:rsidR="00714439" w:rsidRPr="00ED6FE4" w:rsidRDefault="00714439" w:rsidP="00B95A46"/>
    <w:sectPr w:rsidR="00714439" w:rsidRPr="00ED6FE4" w:rsidSect="000F1F8E">
      <w:headerReference w:type="default" r:id="rId24"/>
      <w:footerReference w:type="default" r:id="rId25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C94" w:rsidRDefault="00926C94">
      <w:r>
        <w:separator/>
      </w:r>
    </w:p>
    <w:p w:rsidR="00926C94" w:rsidRDefault="00926C94"/>
  </w:endnote>
  <w:endnote w:type="continuationSeparator" w:id="0">
    <w:p w:rsidR="00926C94" w:rsidRDefault="00926C94">
      <w:r>
        <w:continuationSeparator/>
      </w:r>
    </w:p>
    <w:p w:rsidR="00926C94" w:rsidRDefault="00926C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Default="00FA6877">
    <w:pPr>
      <w:pStyle w:val="Zpat"/>
      <w:jc w:val="center"/>
    </w:pPr>
  </w:p>
  <w:p w:rsidR="00FA6877" w:rsidRDefault="00FA6877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Pr="00FF6F58" w:rsidRDefault="00FA6877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7D778D">
      <w:rPr>
        <w:b/>
        <w:noProof/>
      </w:rPr>
      <w:t>6</w:t>
    </w:r>
    <w:r w:rsidRPr="00FF6F58">
      <w:rPr>
        <w:b/>
      </w:rPr>
      <w:fldChar w:fldCharType="end"/>
    </w:r>
  </w:p>
  <w:p w:rsidR="00FA6877" w:rsidRDefault="00FA6877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Default="00FA6877">
    <w:pPr>
      <w:pStyle w:val="Zpat"/>
      <w:jc w:val="center"/>
    </w:pPr>
  </w:p>
  <w:p w:rsidR="00FA6877" w:rsidRDefault="00FA6877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C94" w:rsidRDefault="00926C94">
      <w:r>
        <w:separator/>
      </w:r>
    </w:p>
    <w:p w:rsidR="00926C94" w:rsidRDefault="00926C94"/>
  </w:footnote>
  <w:footnote w:type="continuationSeparator" w:id="0">
    <w:p w:rsidR="00926C94" w:rsidRDefault="00926C94">
      <w:r>
        <w:continuationSeparator/>
      </w:r>
    </w:p>
    <w:p w:rsidR="00926C94" w:rsidRDefault="00926C9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Default="00FA6877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Default="00FA6877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>
      <w:rPr>
        <w:b w:val="0"/>
        <w:sz w:val="20"/>
        <w:szCs w:val="20"/>
      </w:rPr>
      <w:t>Martin Holuša</w:t>
    </w:r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6</w:t>
    </w:r>
    <w:r w:rsidRPr="000F1F8E">
      <w:rPr>
        <w:b w:val="0"/>
        <w:sz w:val="20"/>
        <w:szCs w:val="20"/>
      </w:rPr>
      <w:t>/201</w:t>
    </w:r>
    <w:r>
      <w:rPr>
        <w:b w:val="0"/>
        <w:sz w:val="20"/>
        <w:szCs w:val="20"/>
      </w:rPr>
      <w:t>7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877" w:rsidRPr="000F1F8E" w:rsidRDefault="00FA6877" w:rsidP="000F1F8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E759C"/>
    <w:multiLevelType w:val="multilevel"/>
    <w:tmpl w:val="FB4E719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2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1F8C7BD0"/>
    <w:multiLevelType w:val="hybridMultilevel"/>
    <w:tmpl w:val="47B68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22C2189B"/>
    <w:multiLevelType w:val="hybridMultilevel"/>
    <w:tmpl w:val="4A24B6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C83337"/>
    <w:multiLevelType w:val="hybridMultilevel"/>
    <w:tmpl w:val="CA56C264"/>
    <w:lvl w:ilvl="0" w:tplc="1AA0EB08">
      <w:start w:val="1"/>
      <w:numFmt w:val="upperRoman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FF24B65"/>
    <w:multiLevelType w:val="multilevel"/>
    <w:tmpl w:val="312CEF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5F000E2"/>
    <w:multiLevelType w:val="multilevel"/>
    <w:tmpl w:val="5ACA5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3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9034018"/>
    <w:multiLevelType w:val="hybridMultilevel"/>
    <w:tmpl w:val="446AF07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9F61CE2"/>
    <w:multiLevelType w:val="hybridMultilevel"/>
    <w:tmpl w:val="7A5A4EB0"/>
    <w:lvl w:ilvl="0" w:tplc="C2A4A75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oNotTrackMoves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676A8"/>
    <w:rsid w:val="000200A9"/>
    <w:rsid w:val="00046525"/>
    <w:rsid w:val="00055845"/>
    <w:rsid w:val="00071ADE"/>
    <w:rsid w:val="00094554"/>
    <w:rsid w:val="000946FE"/>
    <w:rsid w:val="000B40C6"/>
    <w:rsid w:val="000F1F8E"/>
    <w:rsid w:val="000F5ED1"/>
    <w:rsid w:val="00106D4A"/>
    <w:rsid w:val="00130C58"/>
    <w:rsid w:val="00131D49"/>
    <w:rsid w:val="00137B81"/>
    <w:rsid w:val="00137BB1"/>
    <w:rsid w:val="00157365"/>
    <w:rsid w:val="001676A8"/>
    <w:rsid w:val="00171FCE"/>
    <w:rsid w:val="00177588"/>
    <w:rsid w:val="0019473F"/>
    <w:rsid w:val="001B0123"/>
    <w:rsid w:val="001B6F92"/>
    <w:rsid w:val="001D39EF"/>
    <w:rsid w:val="001E40AE"/>
    <w:rsid w:val="001F14CB"/>
    <w:rsid w:val="001F423D"/>
    <w:rsid w:val="0020108D"/>
    <w:rsid w:val="002146A9"/>
    <w:rsid w:val="00230592"/>
    <w:rsid w:val="00272621"/>
    <w:rsid w:val="002810D2"/>
    <w:rsid w:val="00286700"/>
    <w:rsid w:val="00294C06"/>
    <w:rsid w:val="002F3109"/>
    <w:rsid w:val="00303E0D"/>
    <w:rsid w:val="00320CEC"/>
    <w:rsid w:val="00331AC0"/>
    <w:rsid w:val="00343155"/>
    <w:rsid w:val="003652EE"/>
    <w:rsid w:val="003779DC"/>
    <w:rsid w:val="0038108B"/>
    <w:rsid w:val="003826F1"/>
    <w:rsid w:val="003844A7"/>
    <w:rsid w:val="00384729"/>
    <w:rsid w:val="003B05B9"/>
    <w:rsid w:val="003B2FB6"/>
    <w:rsid w:val="003C242E"/>
    <w:rsid w:val="003C7A61"/>
    <w:rsid w:val="004027AB"/>
    <w:rsid w:val="00403842"/>
    <w:rsid w:val="00483A69"/>
    <w:rsid w:val="00486309"/>
    <w:rsid w:val="004A12E0"/>
    <w:rsid w:val="004A13A4"/>
    <w:rsid w:val="004D1348"/>
    <w:rsid w:val="004E49AB"/>
    <w:rsid w:val="00556637"/>
    <w:rsid w:val="00560F3D"/>
    <w:rsid w:val="005661A3"/>
    <w:rsid w:val="00570D9F"/>
    <w:rsid w:val="005915E9"/>
    <w:rsid w:val="005A0D1A"/>
    <w:rsid w:val="005D5EFD"/>
    <w:rsid w:val="005E09A9"/>
    <w:rsid w:val="005F0843"/>
    <w:rsid w:val="005F3335"/>
    <w:rsid w:val="006022A1"/>
    <w:rsid w:val="00604269"/>
    <w:rsid w:val="00614852"/>
    <w:rsid w:val="00631BB6"/>
    <w:rsid w:val="00656C87"/>
    <w:rsid w:val="00657ACD"/>
    <w:rsid w:val="00662A2C"/>
    <w:rsid w:val="00676A3A"/>
    <w:rsid w:val="00680144"/>
    <w:rsid w:val="006B5F43"/>
    <w:rsid w:val="006C2C63"/>
    <w:rsid w:val="006D7E2B"/>
    <w:rsid w:val="006E2B97"/>
    <w:rsid w:val="006E462D"/>
    <w:rsid w:val="0070571A"/>
    <w:rsid w:val="007117A3"/>
    <w:rsid w:val="00714439"/>
    <w:rsid w:val="0074704A"/>
    <w:rsid w:val="00756E7C"/>
    <w:rsid w:val="007A43BB"/>
    <w:rsid w:val="007C4434"/>
    <w:rsid w:val="007D778D"/>
    <w:rsid w:val="00802D4F"/>
    <w:rsid w:val="00811BD3"/>
    <w:rsid w:val="00821DC5"/>
    <w:rsid w:val="00837063"/>
    <w:rsid w:val="008471FB"/>
    <w:rsid w:val="00852FE4"/>
    <w:rsid w:val="00855A83"/>
    <w:rsid w:val="00874874"/>
    <w:rsid w:val="00880D0B"/>
    <w:rsid w:val="00886427"/>
    <w:rsid w:val="00890922"/>
    <w:rsid w:val="00896E56"/>
    <w:rsid w:val="008A357A"/>
    <w:rsid w:val="008B6730"/>
    <w:rsid w:val="008C258E"/>
    <w:rsid w:val="008E5E32"/>
    <w:rsid w:val="00907764"/>
    <w:rsid w:val="00917522"/>
    <w:rsid w:val="009247A5"/>
    <w:rsid w:val="00926C94"/>
    <w:rsid w:val="00940795"/>
    <w:rsid w:val="0096535C"/>
    <w:rsid w:val="00973E68"/>
    <w:rsid w:val="009807D3"/>
    <w:rsid w:val="009838D2"/>
    <w:rsid w:val="009910B6"/>
    <w:rsid w:val="009B4088"/>
    <w:rsid w:val="009B414E"/>
    <w:rsid w:val="009F34B6"/>
    <w:rsid w:val="00A00297"/>
    <w:rsid w:val="00A0246F"/>
    <w:rsid w:val="00A0304C"/>
    <w:rsid w:val="00A07699"/>
    <w:rsid w:val="00A1344E"/>
    <w:rsid w:val="00A15971"/>
    <w:rsid w:val="00A50068"/>
    <w:rsid w:val="00A53909"/>
    <w:rsid w:val="00A66C71"/>
    <w:rsid w:val="00AB18DA"/>
    <w:rsid w:val="00AE64FC"/>
    <w:rsid w:val="00AF3F7E"/>
    <w:rsid w:val="00B103FF"/>
    <w:rsid w:val="00B31331"/>
    <w:rsid w:val="00B36E5B"/>
    <w:rsid w:val="00B46F18"/>
    <w:rsid w:val="00B56271"/>
    <w:rsid w:val="00B608B4"/>
    <w:rsid w:val="00B8449A"/>
    <w:rsid w:val="00B95A46"/>
    <w:rsid w:val="00B97E74"/>
    <w:rsid w:val="00C42B92"/>
    <w:rsid w:val="00C63829"/>
    <w:rsid w:val="00C91564"/>
    <w:rsid w:val="00CA3973"/>
    <w:rsid w:val="00CC0221"/>
    <w:rsid w:val="00CC7366"/>
    <w:rsid w:val="00CF28B6"/>
    <w:rsid w:val="00CF7670"/>
    <w:rsid w:val="00D04AE6"/>
    <w:rsid w:val="00D054DB"/>
    <w:rsid w:val="00D11661"/>
    <w:rsid w:val="00D12AB2"/>
    <w:rsid w:val="00D17DE7"/>
    <w:rsid w:val="00D301B4"/>
    <w:rsid w:val="00D41AB3"/>
    <w:rsid w:val="00D433EA"/>
    <w:rsid w:val="00D57A2F"/>
    <w:rsid w:val="00D72EB1"/>
    <w:rsid w:val="00D734AF"/>
    <w:rsid w:val="00D75539"/>
    <w:rsid w:val="00D76520"/>
    <w:rsid w:val="00D765BF"/>
    <w:rsid w:val="00D92D12"/>
    <w:rsid w:val="00D967BB"/>
    <w:rsid w:val="00DB42AE"/>
    <w:rsid w:val="00E15D00"/>
    <w:rsid w:val="00E15FA1"/>
    <w:rsid w:val="00E219C1"/>
    <w:rsid w:val="00E26A06"/>
    <w:rsid w:val="00E41AE1"/>
    <w:rsid w:val="00E5416C"/>
    <w:rsid w:val="00E915CD"/>
    <w:rsid w:val="00E95495"/>
    <w:rsid w:val="00E9780B"/>
    <w:rsid w:val="00EA4374"/>
    <w:rsid w:val="00EA693D"/>
    <w:rsid w:val="00EB0D51"/>
    <w:rsid w:val="00EB76F0"/>
    <w:rsid w:val="00EC41DD"/>
    <w:rsid w:val="00ED6FE4"/>
    <w:rsid w:val="00F00815"/>
    <w:rsid w:val="00F03DA6"/>
    <w:rsid w:val="00F22EB3"/>
    <w:rsid w:val="00F30905"/>
    <w:rsid w:val="00F45C54"/>
    <w:rsid w:val="00F51A1C"/>
    <w:rsid w:val="00F63D93"/>
    <w:rsid w:val="00F8275C"/>
    <w:rsid w:val="00F94A83"/>
    <w:rsid w:val="00FA6877"/>
    <w:rsid w:val="00FC1F9B"/>
    <w:rsid w:val="00FD60F8"/>
    <w:rsid w:val="00FF6F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B5F43"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qFormat/>
    <w:rsid w:val="006B5F43"/>
    <w:pPr>
      <w:spacing w:after="0"/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qFormat/>
    <w:rsid w:val="008C258E"/>
    <w:pPr>
      <w:tabs>
        <w:tab w:val="left" w:pos="720"/>
        <w:tab w:val="right" w:leader="dot" w:pos="8778"/>
      </w:tabs>
      <w:spacing w:before="120"/>
      <w:jc w:val="left"/>
    </w:pPr>
    <w:rPr>
      <w:rFonts w:asciiTheme="minorHAnsi" w:hAnsiTheme="minorHAnsi"/>
      <w:bCs/>
      <w:caps/>
      <w:noProof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qFormat/>
    <w:rsid w:val="006B5F43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itulek">
    <w:name w:val="caption"/>
    <w:aliases w:val="Obrázek"/>
    <w:basedOn w:val="Literatura"/>
    <w:next w:val="Normln"/>
    <w:qFormat/>
    <w:rsid w:val="006B5F43"/>
    <w:pPr>
      <w:ind w:firstLine="0"/>
      <w:jc w:val="center"/>
    </w:pPr>
  </w:style>
  <w:style w:type="paragraph" w:customStyle="1" w:styleId="Literatura">
    <w:name w:val="Literatura"/>
    <w:basedOn w:val="Normln"/>
    <w:rsid w:val="006B5F43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rsid w:val="006B5F43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rsid w:val="006B5F43"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rsid w:val="006B5F43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rsid w:val="006B5F43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rsid w:val="006B5F43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rsid w:val="006B5F43"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rsid w:val="006B5F43"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rsid w:val="006B5F43"/>
    <w:pPr>
      <w:ind w:left="567" w:hanging="567"/>
      <w:jc w:val="left"/>
    </w:pPr>
  </w:style>
  <w:style w:type="character" w:styleId="Hypertextovodkaz">
    <w:name w:val="Hyperlink"/>
    <w:uiPriority w:val="99"/>
    <w:rsid w:val="006B5F43"/>
    <w:rPr>
      <w:color w:val="auto"/>
      <w:u w:val="none"/>
    </w:rPr>
  </w:style>
  <w:style w:type="paragraph" w:customStyle="1" w:styleId="Bezodstavce">
    <w:name w:val="Bez odstavce"/>
    <w:basedOn w:val="Normln"/>
    <w:rsid w:val="006B5F43"/>
  </w:style>
  <w:style w:type="paragraph" w:styleId="Zhlav">
    <w:name w:val="header"/>
    <w:basedOn w:val="Normln"/>
    <w:semiHidden/>
    <w:rsid w:val="006B5F43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rsid w:val="006B5F43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rsid w:val="006B5F43"/>
    <w:pPr>
      <w:numPr>
        <w:numId w:val="1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rsid w:val="006B5F43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sid w:val="006B5F43"/>
    <w:rPr>
      <w:b/>
      <w:bCs/>
    </w:rPr>
  </w:style>
  <w:style w:type="character" w:styleId="Zvraznn">
    <w:name w:val="Emphasis"/>
    <w:qFormat/>
    <w:rsid w:val="006B5F43"/>
    <w:rPr>
      <w:i/>
      <w:iCs/>
    </w:rPr>
  </w:style>
  <w:style w:type="paragraph" w:styleId="Zkladntextodsazen">
    <w:name w:val="Body Text Indent"/>
    <w:basedOn w:val="Normln"/>
    <w:semiHidden/>
    <w:rsid w:val="006B5F43"/>
  </w:style>
  <w:style w:type="paragraph" w:styleId="Obsah4">
    <w:name w:val="toc 4"/>
    <w:basedOn w:val="Normln"/>
    <w:next w:val="Normln"/>
    <w:autoRedefine/>
    <w:uiPriority w:val="39"/>
    <w:rsid w:val="006B5F43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6B5F43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6B5F43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6B5F43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6B5F43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6B5F43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Odkaznakoment">
    <w:name w:val="annotation reference"/>
    <w:semiHidden/>
    <w:rsid w:val="006B5F43"/>
    <w:rPr>
      <w:sz w:val="16"/>
      <w:szCs w:val="16"/>
    </w:rPr>
  </w:style>
  <w:style w:type="paragraph" w:customStyle="1" w:styleId="Nadpis-Obsah">
    <w:name w:val="Nadpis-Obsah"/>
    <w:basedOn w:val="Nadpis"/>
    <w:next w:val="Normln"/>
    <w:rsid w:val="006B5F43"/>
    <w:pPr>
      <w:pageBreakBefore w:val="0"/>
    </w:pPr>
  </w:style>
  <w:style w:type="paragraph" w:styleId="Textkomente">
    <w:name w:val="annotation text"/>
    <w:basedOn w:val="Normln"/>
    <w:semiHidden/>
    <w:rsid w:val="006B5F43"/>
    <w:rPr>
      <w:sz w:val="20"/>
      <w:szCs w:val="20"/>
    </w:rPr>
  </w:style>
  <w:style w:type="paragraph" w:customStyle="1" w:styleId="st-slice">
    <w:name w:val="Část-číslice"/>
    <w:basedOn w:val="st"/>
    <w:rsid w:val="006B5F43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rsid w:val="006B5F43"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sid w:val="006B5F43"/>
    <w:rPr>
      <w:color w:val="800080"/>
      <w:u w:val="single"/>
    </w:rPr>
  </w:style>
  <w:style w:type="paragraph" w:styleId="Pokraovnseznamu">
    <w:name w:val="List Continue"/>
    <w:basedOn w:val="Normln"/>
    <w:semiHidden/>
    <w:rsid w:val="006B5F43"/>
    <w:pPr>
      <w:ind w:left="283"/>
    </w:pPr>
  </w:style>
  <w:style w:type="paragraph" w:styleId="Zkladntext2">
    <w:name w:val="Body Text 2"/>
    <w:basedOn w:val="Normln"/>
    <w:semiHidden/>
    <w:rsid w:val="006B5F43"/>
  </w:style>
  <w:style w:type="character" w:customStyle="1" w:styleId="Pokec">
    <w:name w:val="Pokec"/>
    <w:rsid w:val="006B5F43"/>
    <w:rPr>
      <w:emboss/>
      <w:color w:val="FF0000"/>
      <w:sz w:val="24"/>
    </w:rPr>
  </w:style>
  <w:style w:type="paragraph" w:styleId="Zkladntext3">
    <w:name w:val="Body Text 3"/>
    <w:basedOn w:val="Normln"/>
    <w:semiHidden/>
    <w:rsid w:val="006B5F43"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Nadpisobsahu">
    <w:name w:val="TOC Heading"/>
    <w:basedOn w:val="Nadpis1"/>
    <w:next w:val="Normln"/>
    <w:uiPriority w:val="39"/>
    <w:unhideWhenUsed/>
    <w:qFormat/>
    <w:rsid w:val="009B4088"/>
    <w:pPr>
      <w:keepLines/>
      <w:pageBreakBefore w:val="0"/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B40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B4088"/>
    <w:rPr>
      <w:rFonts w:ascii="Tahoma" w:hAnsi="Tahoma" w:cs="Tahoma"/>
      <w:sz w:val="16"/>
      <w:szCs w:val="16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9B4088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9B4088"/>
  </w:style>
  <w:style w:type="character" w:styleId="Odkaznavysvtlivky">
    <w:name w:val="endnote reference"/>
    <w:basedOn w:val="Standardnpsmoodstavce"/>
    <w:uiPriority w:val="99"/>
    <w:semiHidden/>
    <w:unhideWhenUsed/>
    <w:rsid w:val="009B4088"/>
    <w:rPr>
      <w:vertAlign w:val="superscript"/>
    </w:rPr>
  </w:style>
  <w:style w:type="character" w:customStyle="1" w:styleId="apple-converted-space">
    <w:name w:val="apple-converted-space"/>
    <w:basedOn w:val="Standardnpsmoodstavce"/>
    <w:rsid w:val="00303E0D"/>
  </w:style>
  <w:style w:type="paragraph" w:styleId="Odstavecseseznamem">
    <w:name w:val="List Paragraph"/>
    <w:basedOn w:val="Normln"/>
    <w:uiPriority w:val="34"/>
    <w:qFormat/>
    <w:rsid w:val="004D13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numbering" w:customStyle="1" w:styleId="Obsah2">
    <w:name w:val="111111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NodeMCU" TargetMode="Externa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c-sharpcorner.com/article/blinking-led-by-esp-12e-nodemcu-v3-module-using-arduinoid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4352EF-3AE6-40C3-A465-9920859F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9871</TotalTime>
  <Pages>17</Pages>
  <Words>1399</Words>
  <Characters>9559</Characters>
  <Application>Microsoft Office Word</Application>
  <DocSecurity>0</DocSecurity>
  <Lines>79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10937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oem</cp:lastModifiedBy>
  <cp:revision>24</cp:revision>
  <cp:lastPrinted>2004-11-12T21:05:00Z</cp:lastPrinted>
  <dcterms:created xsi:type="dcterms:W3CDTF">2016-10-17T06:40:00Z</dcterms:created>
  <dcterms:modified xsi:type="dcterms:W3CDTF">2017-01-10T08:56:00Z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